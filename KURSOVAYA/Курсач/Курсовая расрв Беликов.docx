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E862D" w14:textId="77777777" w:rsidR="00A22CF1" w:rsidRDefault="008B070B" w:rsidP="007271DF">
      <w:pPr>
        <w:pStyle w:val="af1"/>
      </w:pPr>
      <w:r>
        <w:rPr>
          <w:noProof/>
        </w:rPr>
        <w:drawing>
          <wp:inline distT="0" distB="0" distL="0" distR="0" wp14:anchorId="0789F689" wp14:editId="52C38AA2">
            <wp:extent cx="912586" cy="1007999"/>
            <wp:effectExtent l="0" t="0" r="190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586" cy="100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67FB" w14:textId="77777777" w:rsidR="00B52108" w:rsidRDefault="00A22CF1" w:rsidP="00E46017">
      <w:pPr>
        <w:pStyle w:val="af1"/>
        <w:spacing w:line="240" w:lineRule="auto"/>
      </w:pPr>
      <w:r>
        <w:t>МИНОБРНАУКИ РОССИИ</w:t>
      </w:r>
    </w:p>
    <w:p w14:paraId="5257D6C8" w14:textId="77777777" w:rsidR="00A22CF1" w:rsidRDefault="00A22CF1" w:rsidP="00E46017">
      <w:pPr>
        <w:pStyle w:val="af1"/>
        <w:spacing w:line="240" w:lineRule="auto"/>
      </w:pPr>
      <w:r>
        <w:t>Федеральное государственное бюджетное образовательное учреждение высшего образования</w:t>
      </w:r>
    </w:p>
    <w:p w14:paraId="0ED7A541" w14:textId="77777777" w:rsidR="00A22CF1" w:rsidRPr="00A22CF1" w:rsidRDefault="00A22CF1" w:rsidP="00E46017">
      <w:pPr>
        <w:pStyle w:val="af1"/>
        <w:rPr>
          <w:b/>
          <w:bCs/>
        </w:rPr>
      </w:pPr>
      <w:r w:rsidRPr="00A22CF1">
        <w:rPr>
          <w:b/>
          <w:bCs/>
        </w:rPr>
        <w:t xml:space="preserve">«МИРЭА </w:t>
      </w:r>
      <w:r w:rsidR="003C0E47">
        <w:rPr>
          <w:b/>
          <w:bCs/>
        </w:rPr>
        <w:t>—</w:t>
      </w:r>
      <w:r w:rsidRPr="00A22CF1">
        <w:rPr>
          <w:b/>
          <w:bCs/>
        </w:rPr>
        <w:t xml:space="preserve"> Российский технологический университет»</w:t>
      </w:r>
    </w:p>
    <w:p w14:paraId="01EB65FD" w14:textId="77777777" w:rsidR="00A22CF1" w:rsidRDefault="00A22CF1" w:rsidP="007271DF">
      <w:pPr>
        <w:pStyle w:val="af1"/>
        <w:rPr>
          <w:b/>
          <w:bCs/>
        </w:rPr>
      </w:pPr>
      <w:r w:rsidRPr="00A22CF1">
        <w:rPr>
          <w:b/>
          <w:bCs/>
        </w:rPr>
        <w:t>РТУ МИРЭА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4F5385" w14:paraId="27860E40" w14:textId="77777777" w:rsidTr="007432AD">
        <w:trPr>
          <w:jc w:val="center"/>
        </w:trPr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EB4574E" w14:textId="77777777" w:rsidR="004F5385" w:rsidRDefault="004F5385" w:rsidP="007271DF">
            <w:pPr>
              <w:pStyle w:val="af1"/>
              <w:spacing w:line="240" w:lineRule="auto"/>
            </w:pPr>
            <w:r w:rsidRPr="004F5385">
              <w:rPr>
                <w:sz w:val="24"/>
                <w:szCs w:val="20"/>
              </w:rPr>
              <w:t>Институт искусственного интеллекта</w:t>
            </w:r>
          </w:p>
        </w:tc>
      </w:tr>
      <w:tr w:rsidR="004F5385" w14:paraId="3874DBF6" w14:textId="77777777" w:rsidTr="007432AD">
        <w:trPr>
          <w:jc w:val="center"/>
        </w:trPr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CDD7F98" w14:textId="77777777" w:rsidR="004F5385" w:rsidRPr="00CB2325" w:rsidRDefault="004F5385" w:rsidP="007271DF">
            <w:pPr>
              <w:pStyle w:val="af1"/>
              <w:rPr>
                <w:sz w:val="16"/>
                <w:szCs w:val="12"/>
              </w:rPr>
            </w:pPr>
            <w:r w:rsidRPr="00CB2325">
              <w:rPr>
                <w:sz w:val="16"/>
                <w:szCs w:val="12"/>
              </w:rPr>
              <w:t>(наименование института, филиала)</w:t>
            </w:r>
          </w:p>
        </w:tc>
      </w:tr>
      <w:tr w:rsidR="004F5385" w14:paraId="5A3082C5" w14:textId="77777777" w:rsidTr="007432AD">
        <w:trPr>
          <w:jc w:val="center"/>
        </w:trPr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273BDD" w14:textId="77777777" w:rsidR="004F5385" w:rsidRDefault="004F5385" w:rsidP="007271DF">
            <w:pPr>
              <w:pStyle w:val="af1"/>
              <w:spacing w:line="240" w:lineRule="auto"/>
            </w:pPr>
            <w:r w:rsidRPr="004F5385">
              <w:rPr>
                <w:sz w:val="24"/>
                <w:szCs w:val="20"/>
              </w:rPr>
              <w:t>Кафедра промышленной информатики</w:t>
            </w:r>
          </w:p>
        </w:tc>
      </w:tr>
      <w:tr w:rsidR="004F5385" w14:paraId="6656C6A7" w14:textId="77777777" w:rsidTr="007432AD">
        <w:trPr>
          <w:jc w:val="center"/>
        </w:trPr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15B894" w14:textId="77777777" w:rsidR="004F5385" w:rsidRPr="00CB2325" w:rsidRDefault="004F5385" w:rsidP="007271DF">
            <w:pPr>
              <w:pStyle w:val="af1"/>
              <w:rPr>
                <w:sz w:val="16"/>
                <w:szCs w:val="12"/>
              </w:rPr>
            </w:pPr>
            <w:r w:rsidRPr="00CB2325">
              <w:rPr>
                <w:sz w:val="16"/>
                <w:szCs w:val="12"/>
              </w:rPr>
              <w:t>(наименование кафедры)</w:t>
            </w:r>
          </w:p>
        </w:tc>
      </w:tr>
    </w:tbl>
    <w:p w14:paraId="2A0FDA0C" w14:textId="77777777" w:rsidR="004F5385" w:rsidRDefault="004F5385" w:rsidP="007271DF">
      <w:pPr>
        <w:pStyle w:val="af1"/>
      </w:pPr>
    </w:p>
    <w:p w14:paraId="3D2CCEFC" w14:textId="77777777" w:rsidR="00BA52C3" w:rsidRPr="004F5385" w:rsidRDefault="00BA52C3" w:rsidP="007271DF">
      <w:pPr>
        <w:pStyle w:val="af1"/>
      </w:pPr>
    </w:p>
    <w:p w14:paraId="7B0D5E1A" w14:textId="7F520A36" w:rsidR="00557996" w:rsidRPr="009356D8" w:rsidRDefault="001C6BD7" w:rsidP="00E46017">
      <w:pPr>
        <w:pStyle w:val="af1"/>
        <w:spacing w:line="240" w:lineRule="auto"/>
        <w:rPr>
          <w:b/>
          <w:bCs/>
        </w:rPr>
      </w:pPr>
      <w:r>
        <w:rPr>
          <w:b/>
          <w:bCs/>
        </w:rPr>
        <w:t xml:space="preserve">ОТЧЁТ ПО </w:t>
      </w:r>
      <w:r w:rsidR="00C076E3">
        <w:rPr>
          <w:b/>
          <w:bCs/>
        </w:rPr>
        <w:t>КУРСОВОЙ</w:t>
      </w:r>
      <w:r w:rsidR="00557996" w:rsidRPr="009356D8">
        <w:rPr>
          <w:b/>
          <w:bCs/>
        </w:rPr>
        <w:t xml:space="preserve"> РАБОТ</w:t>
      </w:r>
      <w:r>
        <w:rPr>
          <w:b/>
          <w:bCs/>
        </w:rPr>
        <w:t>Е</w:t>
      </w:r>
    </w:p>
    <w:p w14:paraId="4AE0135D" w14:textId="3F92688B" w:rsidR="00557996" w:rsidRDefault="00557996" w:rsidP="007271DF">
      <w:pPr>
        <w:pStyle w:val="af1"/>
      </w:pPr>
      <w:r>
        <w:t>по дисциплине</w:t>
      </w:r>
      <w:r w:rsidR="009356D8">
        <w:t xml:space="preserve"> «</w:t>
      </w:r>
      <w:bookmarkStart w:id="0" w:name="_Hlk194679534"/>
      <w:r w:rsidR="00385715">
        <w:t>Разработка автоматизированных систем реального времени</w:t>
      </w:r>
      <w:bookmarkEnd w:id="0"/>
      <w:r w:rsidR="009356D8">
        <w:t>»</w:t>
      </w:r>
    </w:p>
    <w:p w14:paraId="1153C3CF" w14:textId="1AF6437F" w:rsidR="009356D8" w:rsidRDefault="009356D8" w:rsidP="007271DF">
      <w:pPr>
        <w:pStyle w:val="af1"/>
      </w:pPr>
      <w:r w:rsidRPr="00D572C9">
        <w:t>Тема:</w:t>
      </w:r>
      <w:r w:rsidRPr="009356D8">
        <w:t xml:space="preserve"> «</w:t>
      </w:r>
      <w:r w:rsidR="001E7D29" w:rsidRPr="001E7D29">
        <w:t>Разработка автоматизированной системы мониторинга параметров производства кабельной продукции в реальном времени</w:t>
      </w:r>
      <w:r w:rsidRPr="009356D8">
        <w:t>»</w:t>
      </w:r>
    </w:p>
    <w:p w14:paraId="558B9AB0" w14:textId="77777777" w:rsidR="00997BCE" w:rsidRDefault="00997BCE" w:rsidP="007271DF">
      <w:pPr>
        <w:pStyle w:val="af1"/>
      </w:pPr>
    </w:p>
    <w:tbl>
      <w:tblPr>
        <w:tblStyle w:val="af0"/>
        <w:tblW w:w="966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4"/>
        <w:gridCol w:w="141"/>
        <w:gridCol w:w="4840"/>
        <w:gridCol w:w="142"/>
        <w:gridCol w:w="1843"/>
      </w:tblGrid>
      <w:tr w:rsidR="00E46017" w:rsidRPr="003849B8" w14:paraId="074540AF" w14:textId="77777777" w:rsidTr="00113909">
        <w:trPr>
          <w:jc w:val="center"/>
        </w:trPr>
        <w:tc>
          <w:tcPr>
            <w:tcW w:w="2694" w:type="dxa"/>
            <w:vMerge w:val="restart"/>
          </w:tcPr>
          <w:p w14:paraId="67BA3E82" w14:textId="77777777" w:rsidR="00E46017" w:rsidRPr="00CB2325" w:rsidRDefault="00E46017" w:rsidP="007C7F57">
            <w:pPr>
              <w:pStyle w:val="af1"/>
              <w:spacing w:line="240" w:lineRule="auto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</w:t>
            </w:r>
            <w:r w:rsidRPr="0001483B">
              <w:rPr>
                <w:sz w:val="24"/>
                <w:szCs w:val="20"/>
              </w:rPr>
              <w:t>тудент группы</w:t>
            </w:r>
          </w:p>
        </w:tc>
        <w:tc>
          <w:tcPr>
            <w:tcW w:w="141" w:type="dxa"/>
          </w:tcPr>
          <w:p w14:paraId="6EFCE2A1" w14:textId="77777777" w:rsidR="00E46017" w:rsidRPr="003849B8" w:rsidRDefault="00E46017" w:rsidP="007C7F57">
            <w:pPr>
              <w:pStyle w:val="af1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840" w:type="dxa"/>
            <w:tcBorders>
              <w:bottom w:val="single" w:sz="4" w:space="0" w:color="auto"/>
            </w:tcBorders>
            <w:vAlign w:val="bottom"/>
          </w:tcPr>
          <w:p w14:paraId="768F3FC8" w14:textId="77777777" w:rsidR="00E46017" w:rsidRPr="00417739" w:rsidRDefault="00E46017" w:rsidP="007C7F57">
            <w:pPr>
              <w:pStyle w:val="af1"/>
              <w:spacing w:line="240" w:lineRule="auto"/>
              <w:jc w:val="left"/>
              <w:rPr>
                <w:lang w:val="en-US"/>
              </w:rPr>
            </w:pPr>
            <w:r w:rsidRPr="00841FFD">
              <w:rPr>
                <w:sz w:val="24"/>
                <w:szCs w:val="20"/>
              </w:rPr>
              <w:t>КВБО-03-21 Беликов Михаил Дмитриевич</w:t>
            </w:r>
          </w:p>
        </w:tc>
        <w:tc>
          <w:tcPr>
            <w:tcW w:w="142" w:type="dxa"/>
          </w:tcPr>
          <w:p w14:paraId="708EE140" w14:textId="77777777" w:rsidR="00E46017" w:rsidRPr="003849B8" w:rsidRDefault="00E46017" w:rsidP="007C7F57">
            <w:pPr>
              <w:pStyle w:val="af1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bottom"/>
          </w:tcPr>
          <w:p w14:paraId="34644F5C" w14:textId="77777777" w:rsidR="00E46017" w:rsidRPr="003849B8" w:rsidRDefault="00E46017" w:rsidP="007C7F57">
            <w:pPr>
              <w:pStyle w:val="af1"/>
              <w:spacing w:line="240" w:lineRule="auto"/>
              <w:rPr>
                <w:sz w:val="24"/>
                <w:szCs w:val="24"/>
              </w:rPr>
            </w:pPr>
          </w:p>
        </w:tc>
      </w:tr>
      <w:tr w:rsidR="00E46017" w:rsidRPr="00251D9B" w14:paraId="7525B84D" w14:textId="77777777" w:rsidTr="00113909">
        <w:trPr>
          <w:trHeight w:val="344"/>
          <w:jc w:val="center"/>
        </w:trPr>
        <w:tc>
          <w:tcPr>
            <w:tcW w:w="2694" w:type="dxa"/>
            <w:vMerge/>
          </w:tcPr>
          <w:p w14:paraId="06CF3F43" w14:textId="77777777" w:rsidR="00E46017" w:rsidRPr="00CB2325" w:rsidRDefault="00E46017" w:rsidP="007C7F57">
            <w:pPr>
              <w:pStyle w:val="af1"/>
              <w:spacing w:line="240" w:lineRule="auto"/>
              <w:rPr>
                <w:sz w:val="24"/>
                <w:szCs w:val="20"/>
              </w:rPr>
            </w:pPr>
          </w:p>
        </w:tc>
        <w:tc>
          <w:tcPr>
            <w:tcW w:w="141" w:type="dxa"/>
          </w:tcPr>
          <w:p w14:paraId="57BA9DF8" w14:textId="77777777" w:rsidR="00E46017" w:rsidRPr="006B4873" w:rsidRDefault="00E46017" w:rsidP="007C7F57">
            <w:pPr>
              <w:pStyle w:val="af1"/>
              <w:spacing w:line="240" w:lineRule="auto"/>
              <w:rPr>
                <w:i/>
                <w:iCs/>
                <w:sz w:val="16"/>
                <w:szCs w:val="12"/>
              </w:rPr>
            </w:pPr>
          </w:p>
        </w:tc>
        <w:tc>
          <w:tcPr>
            <w:tcW w:w="4840" w:type="dxa"/>
            <w:tcBorders>
              <w:top w:val="single" w:sz="4" w:space="0" w:color="auto"/>
            </w:tcBorders>
          </w:tcPr>
          <w:p w14:paraId="2D4B0883" w14:textId="77777777" w:rsidR="00E46017" w:rsidRPr="00251D9B" w:rsidRDefault="00E46017" w:rsidP="007C7F57">
            <w:pPr>
              <w:pStyle w:val="af1"/>
              <w:spacing w:line="240" w:lineRule="auto"/>
              <w:rPr>
                <w:sz w:val="16"/>
                <w:szCs w:val="12"/>
              </w:rPr>
            </w:pPr>
            <w:r w:rsidRPr="00251D9B">
              <w:rPr>
                <w:sz w:val="16"/>
                <w:szCs w:val="12"/>
              </w:rPr>
              <w:t>(Ф.И.О., учебная группа)</w:t>
            </w:r>
          </w:p>
        </w:tc>
        <w:tc>
          <w:tcPr>
            <w:tcW w:w="142" w:type="dxa"/>
          </w:tcPr>
          <w:p w14:paraId="32926621" w14:textId="77777777" w:rsidR="00E46017" w:rsidRPr="00CB2325" w:rsidRDefault="00E46017" w:rsidP="007C7F57">
            <w:pPr>
              <w:pStyle w:val="af1"/>
              <w:spacing w:line="240" w:lineRule="auto"/>
              <w:rPr>
                <w:sz w:val="16"/>
                <w:szCs w:val="12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3564BFFA" w14:textId="77777777" w:rsidR="00E46017" w:rsidRPr="00251D9B" w:rsidRDefault="00E46017" w:rsidP="007C7F57">
            <w:pPr>
              <w:pStyle w:val="af1"/>
              <w:spacing w:line="240" w:lineRule="auto"/>
            </w:pPr>
            <w:r w:rsidRPr="00251D9B">
              <w:rPr>
                <w:sz w:val="16"/>
                <w:szCs w:val="12"/>
              </w:rPr>
              <w:t>(подпись студента)</w:t>
            </w:r>
          </w:p>
        </w:tc>
      </w:tr>
      <w:tr w:rsidR="00E46017" w14:paraId="104E6D54" w14:textId="77777777" w:rsidTr="003849B8">
        <w:trPr>
          <w:jc w:val="center"/>
        </w:trPr>
        <w:tc>
          <w:tcPr>
            <w:tcW w:w="2694" w:type="dxa"/>
            <w:vMerge w:val="restart"/>
          </w:tcPr>
          <w:p w14:paraId="431C640C" w14:textId="77777777" w:rsidR="00E46017" w:rsidRPr="00CB2325" w:rsidRDefault="00E46017" w:rsidP="007C7F57">
            <w:pPr>
              <w:pStyle w:val="af1"/>
              <w:spacing w:before="60" w:line="240" w:lineRule="auto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Руководитель курсовой работы</w:t>
            </w:r>
          </w:p>
        </w:tc>
        <w:tc>
          <w:tcPr>
            <w:tcW w:w="141" w:type="dxa"/>
          </w:tcPr>
          <w:p w14:paraId="333706CA" w14:textId="77777777" w:rsidR="00E46017" w:rsidRPr="003849B8" w:rsidRDefault="00E46017" w:rsidP="007C7F57">
            <w:pPr>
              <w:pStyle w:val="af1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840" w:type="dxa"/>
            <w:tcBorders>
              <w:bottom w:val="single" w:sz="4" w:space="0" w:color="auto"/>
            </w:tcBorders>
            <w:vAlign w:val="bottom"/>
          </w:tcPr>
          <w:p w14:paraId="610C3279" w14:textId="38FDF884" w:rsidR="00E46017" w:rsidRPr="00D572C9" w:rsidRDefault="001E7D29" w:rsidP="007C7F57">
            <w:pPr>
              <w:pStyle w:val="af1"/>
              <w:spacing w:line="240" w:lineRule="auto"/>
              <w:jc w:val="left"/>
              <w:rPr>
                <w:sz w:val="22"/>
              </w:rPr>
            </w:pPr>
            <w:r>
              <w:rPr>
                <w:sz w:val="22"/>
              </w:rPr>
              <w:t xml:space="preserve">Старший преподаватель </w:t>
            </w:r>
            <w:r w:rsidR="00385715">
              <w:rPr>
                <w:sz w:val="22"/>
              </w:rPr>
              <w:t>Зорина Наталья Валентиновна</w:t>
            </w:r>
          </w:p>
        </w:tc>
        <w:tc>
          <w:tcPr>
            <w:tcW w:w="142" w:type="dxa"/>
          </w:tcPr>
          <w:p w14:paraId="2BF9238D" w14:textId="77777777" w:rsidR="00E46017" w:rsidRPr="003849B8" w:rsidRDefault="00E46017" w:rsidP="007C7F57">
            <w:pPr>
              <w:pStyle w:val="af1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0FD598AA" w14:textId="77777777" w:rsidR="00E46017" w:rsidRPr="003849B8" w:rsidRDefault="00E46017" w:rsidP="007C7F57">
            <w:pPr>
              <w:pStyle w:val="af1"/>
              <w:spacing w:line="240" w:lineRule="auto"/>
              <w:rPr>
                <w:sz w:val="24"/>
                <w:szCs w:val="24"/>
              </w:rPr>
            </w:pPr>
          </w:p>
        </w:tc>
      </w:tr>
      <w:tr w:rsidR="00E46017" w:rsidRPr="00251D9B" w14:paraId="4AA8BBC9" w14:textId="77777777" w:rsidTr="00113909">
        <w:trPr>
          <w:trHeight w:val="495"/>
          <w:jc w:val="center"/>
        </w:trPr>
        <w:tc>
          <w:tcPr>
            <w:tcW w:w="2694" w:type="dxa"/>
            <w:vMerge/>
          </w:tcPr>
          <w:p w14:paraId="2BC4F281" w14:textId="77777777" w:rsidR="00E46017" w:rsidRDefault="00E46017" w:rsidP="007C7F57">
            <w:pPr>
              <w:pStyle w:val="af1"/>
              <w:spacing w:line="240" w:lineRule="auto"/>
            </w:pPr>
          </w:p>
        </w:tc>
        <w:tc>
          <w:tcPr>
            <w:tcW w:w="141" w:type="dxa"/>
          </w:tcPr>
          <w:p w14:paraId="3D98012D" w14:textId="77777777" w:rsidR="00E46017" w:rsidRPr="00CB2325" w:rsidRDefault="00E46017" w:rsidP="007C7F57">
            <w:pPr>
              <w:pStyle w:val="af1"/>
              <w:spacing w:line="240" w:lineRule="auto"/>
              <w:rPr>
                <w:sz w:val="16"/>
                <w:szCs w:val="12"/>
              </w:rPr>
            </w:pPr>
          </w:p>
        </w:tc>
        <w:tc>
          <w:tcPr>
            <w:tcW w:w="4840" w:type="dxa"/>
            <w:tcBorders>
              <w:top w:val="single" w:sz="4" w:space="0" w:color="auto"/>
            </w:tcBorders>
          </w:tcPr>
          <w:p w14:paraId="0B71EBAD" w14:textId="77777777" w:rsidR="00E46017" w:rsidRPr="00251D9B" w:rsidRDefault="00E46017" w:rsidP="007C7F57">
            <w:pPr>
              <w:pStyle w:val="af1"/>
              <w:spacing w:line="240" w:lineRule="auto"/>
              <w:rPr>
                <w:sz w:val="16"/>
                <w:szCs w:val="12"/>
              </w:rPr>
            </w:pPr>
            <w:r w:rsidRPr="00251D9B">
              <w:rPr>
                <w:sz w:val="16"/>
                <w:szCs w:val="12"/>
              </w:rPr>
              <w:t>(Ф.И.О., должность, звание, учёная степень)</w:t>
            </w:r>
          </w:p>
        </w:tc>
        <w:tc>
          <w:tcPr>
            <w:tcW w:w="142" w:type="dxa"/>
          </w:tcPr>
          <w:p w14:paraId="2C6AF489" w14:textId="77777777" w:rsidR="00E46017" w:rsidRPr="00CB2325" w:rsidRDefault="00E46017" w:rsidP="007C7F57">
            <w:pPr>
              <w:pStyle w:val="af1"/>
              <w:spacing w:line="240" w:lineRule="auto"/>
              <w:rPr>
                <w:sz w:val="16"/>
                <w:szCs w:val="12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1E33F773" w14:textId="77777777" w:rsidR="00E46017" w:rsidRPr="00251D9B" w:rsidRDefault="00E46017" w:rsidP="007C7F57">
            <w:pPr>
              <w:pStyle w:val="af1"/>
              <w:spacing w:line="240" w:lineRule="auto"/>
            </w:pPr>
            <w:r w:rsidRPr="00251D9B">
              <w:rPr>
                <w:sz w:val="16"/>
                <w:szCs w:val="12"/>
              </w:rPr>
              <w:t>(подпись руководителя)</w:t>
            </w:r>
          </w:p>
        </w:tc>
      </w:tr>
      <w:tr w:rsidR="00E46017" w:rsidRPr="003849B8" w14:paraId="415FFC9C" w14:textId="77777777" w:rsidTr="00113909">
        <w:trPr>
          <w:trHeight w:val="210"/>
          <w:jc w:val="center"/>
        </w:trPr>
        <w:tc>
          <w:tcPr>
            <w:tcW w:w="2694" w:type="dxa"/>
            <w:vMerge w:val="restart"/>
          </w:tcPr>
          <w:p w14:paraId="4638F306" w14:textId="2C94F27C" w:rsidR="00E46017" w:rsidRPr="0001483B" w:rsidRDefault="00C076E3" w:rsidP="007C7F57">
            <w:pPr>
              <w:pStyle w:val="af1"/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Консультант</w:t>
            </w:r>
          </w:p>
        </w:tc>
        <w:tc>
          <w:tcPr>
            <w:tcW w:w="141" w:type="dxa"/>
          </w:tcPr>
          <w:p w14:paraId="11D00154" w14:textId="77777777" w:rsidR="00E46017" w:rsidRPr="00CB2325" w:rsidRDefault="00E46017" w:rsidP="007C7F57">
            <w:pPr>
              <w:pStyle w:val="af1"/>
              <w:spacing w:line="240" w:lineRule="auto"/>
              <w:rPr>
                <w:sz w:val="16"/>
                <w:szCs w:val="12"/>
              </w:rPr>
            </w:pPr>
          </w:p>
        </w:tc>
        <w:tc>
          <w:tcPr>
            <w:tcW w:w="4840" w:type="dxa"/>
            <w:tcBorders>
              <w:bottom w:val="single" w:sz="4" w:space="0" w:color="auto"/>
            </w:tcBorders>
            <w:vAlign w:val="bottom"/>
          </w:tcPr>
          <w:p w14:paraId="73CFA650" w14:textId="77777777" w:rsidR="00E46017" w:rsidRPr="003849B8" w:rsidRDefault="003849B8" w:rsidP="007C7F57">
            <w:pPr>
              <w:pStyle w:val="af1"/>
              <w:spacing w:line="240" w:lineRule="auto"/>
              <w:jc w:val="left"/>
              <w:rPr>
                <w:sz w:val="24"/>
                <w:szCs w:val="24"/>
              </w:rPr>
            </w:pPr>
            <w:r w:rsidRPr="00385715">
              <w:rPr>
                <w:sz w:val="24"/>
                <w:szCs w:val="24"/>
                <w:highlight w:val="yellow"/>
              </w:rPr>
              <w:t>Удалить эти строчки в практиках и лабах</w:t>
            </w:r>
          </w:p>
        </w:tc>
        <w:tc>
          <w:tcPr>
            <w:tcW w:w="142" w:type="dxa"/>
          </w:tcPr>
          <w:p w14:paraId="002C511D" w14:textId="77777777" w:rsidR="00E46017" w:rsidRPr="00CB2325" w:rsidRDefault="00E46017" w:rsidP="007C7F57">
            <w:pPr>
              <w:pStyle w:val="af1"/>
              <w:spacing w:line="240" w:lineRule="auto"/>
              <w:rPr>
                <w:sz w:val="16"/>
                <w:szCs w:val="12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3F30775D" w14:textId="77777777" w:rsidR="00E46017" w:rsidRPr="003849B8" w:rsidRDefault="00E46017" w:rsidP="007C7F57">
            <w:pPr>
              <w:pStyle w:val="af1"/>
              <w:spacing w:line="240" w:lineRule="auto"/>
              <w:rPr>
                <w:sz w:val="24"/>
                <w:szCs w:val="24"/>
              </w:rPr>
            </w:pPr>
          </w:p>
        </w:tc>
      </w:tr>
      <w:tr w:rsidR="00E46017" w14:paraId="541B5961" w14:textId="77777777" w:rsidTr="00113909">
        <w:trPr>
          <w:trHeight w:val="210"/>
          <w:jc w:val="center"/>
        </w:trPr>
        <w:tc>
          <w:tcPr>
            <w:tcW w:w="2694" w:type="dxa"/>
            <w:vMerge/>
          </w:tcPr>
          <w:p w14:paraId="1A6ABC06" w14:textId="77777777" w:rsidR="00E46017" w:rsidRPr="0001483B" w:rsidRDefault="00E46017" w:rsidP="007C7F57">
            <w:pPr>
              <w:pStyle w:val="af1"/>
              <w:spacing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141" w:type="dxa"/>
          </w:tcPr>
          <w:p w14:paraId="0BBBF35F" w14:textId="77777777" w:rsidR="00E46017" w:rsidRPr="00CB2325" w:rsidRDefault="00E46017" w:rsidP="007C7F57">
            <w:pPr>
              <w:pStyle w:val="af1"/>
              <w:spacing w:line="240" w:lineRule="auto"/>
              <w:rPr>
                <w:sz w:val="16"/>
                <w:szCs w:val="12"/>
              </w:rPr>
            </w:pPr>
          </w:p>
        </w:tc>
        <w:tc>
          <w:tcPr>
            <w:tcW w:w="4840" w:type="dxa"/>
            <w:tcBorders>
              <w:top w:val="single" w:sz="4" w:space="0" w:color="auto"/>
            </w:tcBorders>
          </w:tcPr>
          <w:p w14:paraId="44743809" w14:textId="77777777" w:rsidR="00E46017" w:rsidRPr="00251D9B" w:rsidRDefault="00E46017" w:rsidP="007C7F57">
            <w:pPr>
              <w:pStyle w:val="af1"/>
              <w:spacing w:line="240" w:lineRule="auto"/>
              <w:rPr>
                <w:sz w:val="16"/>
                <w:szCs w:val="12"/>
              </w:rPr>
            </w:pPr>
            <w:r w:rsidRPr="00251D9B">
              <w:rPr>
                <w:sz w:val="16"/>
                <w:szCs w:val="12"/>
              </w:rPr>
              <w:t>(Ф.И.О., должность, звание, учёная степень)</w:t>
            </w:r>
          </w:p>
        </w:tc>
        <w:tc>
          <w:tcPr>
            <w:tcW w:w="142" w:type="dxa"/>
          </w:tcPr>
          <w:p w14:paraId="399697C6" w14:textId="77777777" w:rsidR="00E46017" w:rsidRPr="00251D9B" w:rsidRDefault="00E46017" w:rsidP="007C7F57">
            <w:pPr>
              <w:pStyle w:val="af1"/>
              <w:spacing w:line="240" w:lineRule="auto"/>
              <w:rPr>
                <w:sz w:val="16"/>
                <w:szCs w:val="12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61494CFC" w14:textId="77777777" w:rsidR="00E46017" w:rsidRPr="00251D9B" w:rsidRDefault="00E46017" w:rsidP="007C7F57">
            <w:pPr>
              <w:pStyle w:val="af1"/>
              <w:spacing w:line="240" w:lineRule="auto"/>
              <w:rPr>
                <w:sz w:val="16"/>
                <w:szCs w:val="12"/>
              </w:rPr>
            </w:pPr>
            <w:r w:rsidRPr="00251D9B">
              <w:rPr>
                <w:sz w:val="16"/>
                <w:szCs w:val="12"/>
              </w:rPr>
              <w:t>(подпись рецензента)</w:t>
            </w:r>
          </w:p>
        </w:tc>
      </w:tr>
    </w:tbl>
    <w:p w14:paraId="3840C56A" w14:textId="77777777" w:rsidR="00CB2325" w:rsidRDefault="00CB2325" w:rsidP="007271DF">
      <w:pPr>
        <w:pStyle w:val="af1"/>
        <w:rPr>
          <w:sz w:val="24"/>
          <w:szCs w:val="20"/>
        </w:rPr>
      </w:pPr>
    </w:p>
    <w:p w14:paraId="27E251EB" w14:textId="77777777" w:rsidR="00BA52C3" w:rsidRDefault="00BA52C3" w:rsidP="007271DF">
      <w:pPr>
        <w:pStyle w:val="af1"/>
        <w:rPr>
          <w:sz w:val="24"/>
          <w:szCs w:val="20"/>
        </w:rPr>
      </w:pPr>
    </w:p>
    <w:p w14:paraId="306D791E" w14:textId="77777777" w:rsidR="00BA52C3" w:rsidRPr="00CB2325" w:rsidRDefault="00BA52C3" w:rsidP="007271DF">
      <w:pPr>
        <w:pStyle w:val="af1"/>
        <w:rPr>
          <w:sz w:val="24"/>
          <w:szCs w:val="20"/>
        </w:rPr>
      </w:pPr>
    </w:p>
    <w:p w14:paraId="72CC3815" w14:textId="259D676C" w:rsidR="003B59EF" w:rsidRPr="00CB2325" w:rsidRDefault="003B59EF" w:rsidP="007271DF">
      <w:pPr>
        <w:pStyle w:val="af1"/>
        <w:jc w:val="left"/>
        <w:rPr>
          <w:sz w:val="24"/>
          <w:szCs w:val="20"/>
        </w:rPr>
      </w:pPr>
      <w:r w:rsidRPr="00CB2325">
        <w:rPr>
          <w:sz w:val="24"/>
          <w:szCs w:val="20"/>
        </w:rPr>
        <w:t xml:space="preserve">Работа </w:t>
      </w:r>
      <w:r w:rsidR="005A3702">
        <w:rPr>
          <w:sz w:val="24"/>
          <w:szCs w:val="20"/>
        </w:rPr>
        <w:t>выполнена</w:t>
      </w:r>
      <w:r w:rsidRPr="00CB2325">
        <w:rPr>
          <w:sz w:val="24"/>
          <w:szCs w:val="20"/>
        </w:rPr>
        <w:t xml:space="preserve"> «___» ____________ 202</w:t>
      </w:r>
      <w:r w:rsidR="001E7D29">
        <w:rPr>
          <w:sz w:val="24"/>
          <w:szCs w:val="20"/>
        </w:rPr>
        <w:t>5</w:t>
      </w:r>
      <w:r w:rsidRPr="00CB2325">
        <w:rPr>
          <w:sz w:val="24"/>
          <w:szCs w:val="20"/>
        </w:rPr>
        <w:t xml:space="preserve"> г.</w:t>
      </w:r>
    </w:p>
    <w:p w14:paraId="1F9062B6" w14:textId="56B03B52" w:rsidR="008E13AF" w:rsidRDefault="005A3702" w:rsidP="00997BCE">
      <w:pPr>
        <w:pStyle w:val="af1"/>
        <w:jc w:val="left"/>
        <w:sectPr w:rsidR="008E13AF" w:rsidSect="00233BEE">
          <w:footerReference w:type="default" r:id="rId9"/>
          <w:footerReference w:type="first" r:id="rId10"/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  <w:r>
        <w:rPr>
          <w:sz w:val="24"/>
          <w:szCs w:val="20"/>
        </w:rPr>
        <w:t>Проверена</w:t>
      </w:r>
      <w:r w:rsidR="00345A3D" w:rsidRPr="00CB2325">
        <w:rPr>
          <w:sz w:val="24"/>
          <w:szCs w:val="20"/>
        </w:rPr>
        <w:t xml:space="preserve"> «___» ____________ 202</w:t>
      </w:r>
      <w:r w:rsidR="001E7D29">
        <w:rPr>
          <w:sz w:val="24"/>
          <w:szCs w:val="20"/>
        </w:rPr>
        <w:t>5</w:t>
      </w:r>
      <w:r w:rsidR="00345A3D" w:rsidRPr="00CB2325">
        <w:rPr>
          <w:sz w:val="24"/>
          <w:szCs w:val="20"/>
        </w:rPr>
        <w:t xml:space="preserve"> г.</w:t>
      </w:r>
    </w:p>
    <w:p w14:paraId="012794F2" w14:textId="77777777" w:rsidR="00542928" w:rsidRDefault="00542928" w:rsidP="00542928">
      <w:pPr>
        <w:pStyle w:val="af1"/>
      </w:pPr>
      <w:r>
        <w:rPr>
          <w:noProof/>
        </w:rPr>
        <w:lastRenderedPageBreak/>
        <w:drawing>
          <wp:inline distT="0" distB="0" distL="0" distR="0" wp14:anchorId="32AA50C7" wp14:editId="4AE9B9A9">
            <wp:extent cx="912586" cy="1007999"/>
            <wp:effectExtent l="0" t="0" r="190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586" cy="100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9BD90" w14:textId="77777777" w:rsidR="00542928" w:rsidRDefault="00542928" w:rsidP="00542928">
      <w:pPr>
        <w:pStyle w:val="af1"/>
        <w:spacing w:line="240" w:lineRule="auto"/>
      </w:pPr>
      <w:r>
        <w:t>МИНОБРНАУКИ РОССИИ</w:t>
      </w:r>
    </w:p>
    <w:p w14:paraId="4D3A1940" w14:textId="77777777" w:rsidR="00542928" w:rsidRDefault="00542928" w:rsidP="00542928">
      <w:pPr>
        <w:pStyle w:val="af1"/>
        <w:spacing w:line="240" w:lineRule="auto"/>
      </w:pPr>
      <w:r>
        <w:t>Федеральное государственное бюджетное образовательное учреждение высшего образования</w:t>
      </w:r>
    </w:p>
    <w:p w14:paraId="48E78CAF" w14:textId="77777777" w:rsidR="00542928" w:rsidRPr="00A22CF1" w:rsidRDefault="00542928" w:rsidP="00542928">
      <w:pPr>
        <w:pStyle w:val="af1"/>
        <w:rPr>
          <w:b/>
          <w:bCs/>
        </w:rPr>
      </w:pPr>
      <w:r w:rsidRPr="00A22CF1">
        <w:rPr>
          <w:b/>
          <w:bCs/>
        </w:rPr>
        <w:t xml:space="preserve">«МИРЭА </w:t>
      </w:r>
      <w:r>
        <w:rPr>
          <w:b/>
          <w:bCs/>
        </w:rPr>
        <w:t>—</w:t>
      </w:r>
      <w:r w:rsidRPr="00A22CF1">
        <w:rPr>
          <w:b/>
          <w:bCs/>
        </w:rPr>
        <w:t xml:space="preserve"> Российский технологический университет»</w:t>
      </w:r>
    </w:p>
    <w:p w14:paraId="760CE6A5" w14:textId="77777777" w:rsidR="00542928" w:rsidRDefault="00542928" w:rsidP="00542928">
      <w:pPr>
        <w:pStyle w:val="af1"/>
        <w:rPr>
          <w:b/>
          <w:bCs/>
        </w:rPr>
      </w:pPr>
      <w:r w:rsidRPr="00A22CF1">
        <w:rPr>
          <w:b/>
          <w:bCs/>
        </w:rPr>
        <w:t>РТУ МИРЭА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542928" w14:paraId="5EA563F7" w14:textId="77777777" w:rsidTr="007C7F57">
        <w:trPr>
          <w:jc w:val="center"/>
        </w:trPr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F9364F" w14:textId="77777777" w:rsidR="00542928" w:rsidRDefault="00542928" w:rsidP="007C7F57">
            <w:pPr>
              <w:pStyle w:val="af1"/>
              <w:spacing w:line="240" w:lineRule="auto"/>
            </w:pPr>
            <w:r w:rsidRPr="004F5385">
              <w:rPr>
                <w:sz w:val="24"/>
                <w:szCs w:val="20"/>
              </w:rPr>
              <w:t>Институт искусственного интеллекта</w:t>
            </w:r>
          </w:p>
        </w:tc>
      </w:tr>
      <w:tr w:rsidR="00542928" w14:paraId="2E3B65F5" w14:textId="77777777" w:rsidTr="007C7F57">
        <w:trPr>
          <w:jc w:val="center"/>
        </w:trPr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9F8F0D2" w14:textId="77777777" w:rsidR="00542928" w:rsidRPr="00CB2325" w:rsidRDefault="00542928" w:rsidP="007C7F57">
            <w:pPr>
              <w:pStyle w:val="af1"/>
              <w:rPr>
                <w:sz w:val="16"/>
                <w:szCs w:val="12"/>
              </w:rPr>
            </w:pPr>
            <w:r w:rsidRPr="00CB2325">
              <w:rPr>
                <w:sz w:val="16"/>
                <w:szCs w:val="12"/>
              </w:rPr>
              <w:t>(наименование института, филиала)</w:t>
            </w:r>
          </w:p>
        </w:tc>
      </w:tr>
      <w:tr w:rsidR="00542928" w14:paraId="55D38EE5" w14:textId="77777777" w:rsidTr="007C7F57">
        <w:trPr>
          <w:jc w:val="center"/>
        </w:trPr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7C32E4A" w14:textId="77777777" w:rsidR="00542928" w:rsidRDefault="00542928" w:rsidP="007C7F57">
            <w:pPr>
              <w:pStyle w:val="af1"/>
              <w:spacing w:line="240" w:lineRule="auto"/>
            </w:pPr>
            <w:r w:rsidRPr="004F5385">
              <w:rPr>
                <w:sz w:val="24"/>
                <w:szCs w:val="20"/>
              </w:rPr>
              <w:t>Кафедра промышленной информатики</w:t>
            </w:r>
          </w:p>
        </w:tc>
      </w:tr>
      <w:tr w:rsidR="00542928" w14:paraId="00A87FE7" w14:textId="77777777" w:rsidTr="007C7F57">
        <w:trPr>
          <w:jc w:val="center"/>
        </w:trPr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01DC201" w14:textId="77777777" w:rsidR="00542928" w:rsidRPr="00CB2325" w:rsidRDefault="00542928" w:rsidP="007C7F57">
            <w:pPr>
              <w:pStyle w:val="af1"/>
              <w:rPr>
                <w:sz w:val="16"/>
                <w:szCs w:val="12"/>
              </w:rPr>
            </w:pPr>
            <w:r w:rsidRPr="00CB2325">
              <w:rPr>
                <w:sz w:val="16"/>
                <w:szCs w:val="12"/>
              </w:rPr>
              <w:t>(наименование кафедры)</w:t>
            </w:r>
          </w:p>
        </w:tc>
      </w:tr>
    </w:tbl>
    <w:p w14:paraId="5B3F64BB" w14:textId="77777777" w:rsidR="00542928" w:rsidRDefault="00542928" w:rsidP="00542928">
      <w:pPr>
        <w:pStyle w:val="af1"/>
        <w:spacing w:line="240" w:lineRule="auto"/>
      </w:pPr>
    </w:p>
    <w:tbl>
      <w:tblPr>
        <w:tblStyle w:val="af0"/>
        <w:tblW w:w="0" w:type="auto"/>
        <w:tblInd w:w="48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283"/>
        <w:gridCol w:w="2694"/>
      </w:tblGrid>
      <w:tr w:rsidR="00542928" w14:paraId="2D02BB69" w14:textId="77777777" w:rsidTr="00542928">
        <w:trPr>
          <w:trHeight w:val="669"/>
        </w:trPr>
        <w:tc>
          <w:tcPr>
            <w:tcW w:w="4678" w:type="dxa"/>
            <w:gridSpan w:val="3"/>
          </w:tcPr>
          <w:p w14:paraId="2A085365" w14:textId="77777777" w:rsidR="00542928" w:rsidRDefault="00542928" w:rsidP="007C7F57">
            <w:pPr>
              <w:pStyle w:val="a8"/>
            </w:pPr>
            <w:r>
              <w:t>Утверждаю</w:t>
            </w:r>
          </w:p>
          <w:p w14:paraId="1C74197E" w14:textId="77777777" w:rsidR="00542928" w:rsidRDefault="00542928" w:rsidP="007C7F57">
            <w:pPr>
              <w:pStyle w:val="a8"/>
            </w:pPr>
            <w:r>
              <w:t>Заведующий кафедрой ПИ</w:t>
            </w:r>
          </w:p>
        </w:tc>
      </w:tr>
      <w:tr w:rsidR="00542928" w14:paraId="47E1B473" w14:textId="77777777" w:rsidTr="00542928">
        <w:trPr>
          <w:trHeight w:val="278"/>
        </w:trPr>
        <w:tc>
          <w:tcPr>
            <w:tcW w:w="1701" w:type="dxa"/>
            <w:tcBorders>
              <w:bottom w:val="single" w:sz="4" w:space="0" w:color="auto"/>
            </w:tcBorders>
            <w:vAlign w:val="bottom"/>
          </w:tcPr>
          <w:p w14:paraId="5CDC6D4E" w14:textId="77777777" w:rsidR="00542928" w:rsidRDefault="00542928" w:rsidP="007C7F57">
            <w:pPr>
              <w:pStyle w:val="a8"/>
              <w:jc w:val="center"/>
            </w:pPr>
          </w:p>
        </w:tc>
        <w:tc>
          <w:tcPr>
            <w:tcW w:w="283" w:type="dxa"/>
          </w:tcPr>
          <w:p w14:paraId="0F5A3217" w14:textId="77777777" w:rsidR="00542928" w:rsidRDefault="00542928" w:rsidP="007C7F57">
            <w:pPr>
              <w:pStyle w:val="a8"/>
            </w:pPr>
          </w:p>
        </w:tc>
        <w:tc>
          <w:tcPr>
            <w:tcW w:w="2694" w:type="dxa"/>
            <w:tcBorders>
              <w:bottom w:val="single" w:sz="4" w:space="0" w:color="auto"/>
            </w:tcBorders>
            <w:vAlign w:val="bottom"/>
          </w:tcPr>
          <w:p w14:paraId="12404D49" w14:textId="77777777" w:rsidR="00542928" w:rsidRDefault="00542928" w:rsidP="007C7F57">
            <w:pPr>
              <w:pStyle w:val="a8"/>
              <w:jc w:val="center"/>
            </w:pPr>
            <w:r>
              <w:t>Холопов В.А.</w:t>
            </w:r>
          </w:p>
        </w:tc>
      </w:tr>
      <w:tr w:rsidR="00542928" w14:paraId="37B76661" w14:textId="77777777" w:rsidTr="00542928">
        <w:trPr>
          <w:trHeight w:val="277"/>
        </w:trPr>
        <w:tc>
          <w:tcPr>
            <w:tcW w:w="1701" w:type="dxa"/>
            <w:tcBorders>
              <w:top w:val="single" w:sz="4" w:space="0" w:color="auto"/>
            </w:tcBorders>
          </w:tcPr>
          <w:p w14:paraId="38D46BD5" w14:textId="77777777" w:rsidR="00542928" w:rsidRPr="00251D9B" w:rsidRDefault="00542928" w:rsidP="007C7F57">
            <w:pPr>
              <w:pStyle w:val="a8"/>
              <w:jc w:val="center"/>
            </w:pPr>
            <w:r w:rsidRPr="00251D9B">
              <w:rPr>
                <w:sz w:val="16"/>
                <w:szCs w:val="14"/>
              </w:rPr>
              <w:t>(подпись)</w:t>
            </w:r>
          </w:p>
        </w:tc>
        <w:tc>
          <w:tcPr>
            <w:tcW w:w="283" w:type="dxa"/>
          </w:tcPr>
          <w:p w14:paraId="48398BDE" w14:textId="77777777" w:rsidR="00542928" w:rsidRDefault="00542928" w:rsidP="007C7F57">
            <w:pPr>
              <w:pStyle w:val="a8"/>
            </w:pPr>
          </w:p>
        </w:tc>
        <w:tc>
          <w:tcPr>
            <w:tcW w:w="2694" w:type="dxa"/>
          </w:tcPr>
          <w:p w14:paraId="62B7940B" w14:textId="77777777" w:rsidR="00542928" w:rsidRPr="00251D9B" w:rsidRDefault="00542928" w:rsidP="007C7F57">
            <w:pPr>
              <w:pStyle w:val="a8"/>
              <w:jc w:val="center"/>
            </w:pPr>
            <w:r w:rsidRPr="00251D9B">
              <w:rPr>
                <w:sz w:val="16"/>
                <w:szCs w:val="14"/>
              </w:rPr>
              <w:t>(Ф.И.О.)</w:t>
            </w:r>
          </w:p>
        </w:tc>
      </w:tr>
      <w:tr w:rsidR="00542928" w14:paraId="41447D7E" w14:textId="77777777" w:rsidTr="00542928">
        <w:trPr>
          <w:trHeight w:val="302"/>
        </w:trPr>
        <w:tc>
          <w:tcPr>
            <w:tcW w:w="4678" w:type="dxa"/>
            <w:gridSpan w:val="3"/>
            <w:vAlign w:val="bottom"/>
          </w:tcPr>
          <w:p w14:paraId="11DF5ECC" w14:textId="77777777" w:rsidR="00542928" w:rsidRDefault="00542928" w:rsidP="007C7F57">
            <w:pPr>
              <w:pStyle w:val="a8"/>
            </w:pPr>
            <w:r w:rsidRPr="00CB2325">
              <w:rPr>
                <w:szCs w:val="20"/>
              </w:rPr>
              <w:t>«___» ____________ 20</w:t>
            </w:r>
            <w:r>
              <w:rPr>
                <w:szCs w:val="20"/>
              </w:rPr>
              <w:t>24 г.</w:t>
            </w:r>
          </w:p>
        </w:tc>
      </w:tr>
    </w:tbl>
    <w:p w14:paraId="7B8F2C40" w14:textId="77777777" w:rsidR="00542928" w:rsidRPr="004F5385" w:rsidRDefault="00542928" w:rsidP="00542928">
      <w:pPr>
        <w:pStyle w:val="af1"/>
      </w:pPr>
    </w:p>
    <w:p w14:paraId="3EA19F84" w14:textId="77777777" w:rsidR="00542928" w:rsidRDefault="00542928" w:rsidP="00542928">
      <w:pPr>
        <w:pStyle w:val="af1"/>
        <w:spacing w:line="240" w:lineRule="auto"/>
        <w:rPr>
          <w:b/>
          <w:bCs/>
        </w:rPr>
      </w:pPr>
      <w:r>
        <w:rPr>
          <w:b/>
          <w:bCs/>
        </w:rPr>
        <w:t>ЗАДАНИЕ</w:t>
      </w:r>
    </w:p>
    <w:p w14:paraId="597165FD" w14:textId="77777777" w:rsidR="00542928" w:rsidRPr="009356D8" w:rsidRDefault="00542928" w:rsidP="00542928">
      <w:pPr>
        <w:pStyle w:val="af1"/>
        <w:spacing w:line="240" w:lineRule="auto"/>
        <w:rPr>
          <w:b/>
          <w:bCs/>
        </w:rPr>
      </w:pPr>
      <w:r>
        <w:rPr>
          <w:b/>
          <w:bCs/>
        </w:rPr>
        <w:t>на выполнение курсовой работы</w:t>
      </w:r>
    </w:p>
    <w:p w14:paraId="6E628F59" w14:textId="003F4046" w:rsidR="00542928" w:rsidRDefault="00542928" w:rsidP="00542928">
      <w:pPr>
        <w:pStyle w:val="af1"/>
      </w:pPr>
      <w:r>
        <w:t>по дисциплине «</w:t>
      </w:r>
      <w:r w:rsidR="001E7D29">
        <w:t>Разработка автоматизированных систем реального времени</w:t>
      </w:r>
      <w:r>
        <w:t>»</w:t>
      </w:r>
    </w:p>
    <w:p w14:paraId="56222D83" w14:textId="1E5A21A5" w:rsidR="00542928" w:rsidRDefault="00542928" w:rsidP="00542928">
      <w:pPr>
        <w:pStyle w:val="af1"/>
        <w:spacing w:line="240" w:lineRule="auto"/>
        <w:jc w:val="left"/>
      </w:pPr>
      <w:r w:rsidRPr="00542928">
        <w:t xml:space="preserve">Тема курсовой </w:t>
      </w:r>
      <w:r w:rsidR="007B1D65">
        <w:t>р</w:t>
      </w:r>
      <w:r w:rsidRPr="00542928">
        <w:t>аботы: «</w:t>
      </w:r>
      <w:r w:rsidR="001E7D29" w:rsidRPr="001E7D29">
        <w:t xml:space="preserve">Разработка </w:t>
      </w:r>
      <w:bookmarkStart w:id="1" w:name="_Hlk194730234"/>
      <w:r w:rsidR="001E7D29" w:rsidRPr="001E7D29">
        <w:t>автоматизированной системы мониторинга параметров производства кабельной продукции в реальном времени</w:t>
      </w:r>
      <w:bookmarkEnd w:id="1"/>
      <w:r w:rsidRPr="009356D8">
        <w:t>»</w:t>
      </w:r>
    </w:p>
    <w:p w14:paraId="7838CEE2" w14:textId="77777777" w:rsidR="00542928" w:rsidRDefault="00542928" w:rsidP="00542928">
      <w:pPr>
        <w:pStyle w:val="af1"/>
        <w:spacing w:line="240" w:lineRule="auto"/>
        <w:jc w:val="left"/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1"/>
        <w:gridCol w:w="4961"/>
        <w:gridCol w:w="279"/>
        <w:gridCol w:w="743"/>
        <w:gridCol w:w="2512"/>
      </w:tblGrid>
      <w:tr w:rsidR="00542928" w14:paraId="63AC6F56" w14:textId="77777777" w:rsidTr="007C7F57">
        <w:tc>
          <w:tcPr>
            <w:tcW w:w="851" w:type="dxa"/>
          </w:tcPr>
          <w:p w14:paraId="36659B34" w14:textId="77777777" w:rsidR="00542928" w:rsidRDefault="00542928" w:rsidP="007C7F57">
            <w:pPr>
              <w:pStyle w:val="a8"/>
            </w:pPr>
            <w:r w:rsidRPr="00841FFD">
              <w:t>Студент</w:t>
            </w:r>
          </w:p>
        </w:tc>
        <w:tc>
          <w:tcPr>
            <w:tcW w:w="4961" w:type="dxa"/>
            <w:tcBorders>
              <w:bottom w:val="single" w:sz="4" w:space="0" w:color="auto"/>
            </w:tcBorders>
            <w:vAlign w:val="bottom"/>
          </w:tcPr>
          <w:p w14:paraId="72FFF154" w14:textId="77777777" w:rsidR="00542928" w:rsidRDefault="00542928" w:rsidP="007C7F57">
            <w:pPr>
              <w:pStyle w:val="a8"/>
            </w:pPr>
            <w:r>
              <w:t xml:space="preserve"> </w:t>
            </w:r>
            <w:r w:rsidRPr="00841FFD">
              <w:t>Беликов Михаил Дмитриевич</w:t>
            </w:r>
          </w:p>
        </w:tc>
        <w:tc>
          <w:tcPr>
            <w:tcW w:w="279" w:type="dxa"/>
          </w:tcPr>
          <w:p w14:paraId="5FDA22BE" w14:textId="77777777" w:rsidR="00542928" w:rsidRDefault="00542928" w:rsidP="007C7F57">
            <w:pPr>
              <w:pStyle w:val="a8"/>
            </w:pPr>
          </w:p>
        </w:tc>
        <w:tc>
          <w:tcPr>
            <w:tcW w:w="742" w:type="dxa"/>
          </w:tcPr>
          <w:p w14:paraId="4E73BD59" w14:textId="77777777" w:rsidR="00542928" w:rsidRDefault="00542928" w:rsidP="007C7F57">
            <w:pPr>
              <w:pStyle w:val="a8"/>
            </w:pPr>
            <w:r>
              <w:t>Группа</w:t>
            </w:r>
          </w:p>
        </w:tc>
        <w:tc>
          <w:tcPr>
            <w:tcW w:w="2512" w:type="dxa"/>
            <w:tcBorders>
              <w:bottom w:val="single" w:sz="4" w:space="0" w:color="auto"/>
            </w:tcBorders>
            <w:vAlign w:val="bottom"/>
          </w:tcPr>
          <w:p w14:paraId="4933CF81" w14:textId="77777777" w:rsidR="00542928" w:rsidRDefault="00542928" w:rsidP="007C7F57">
            <w:pPr>
              <w:pStyle w:val="a8"/>
            </w:pPr>
            <w:r>
              <w:t xml:space="preserve"> КВБО-03-21</w:t>
            </w:r>
          </w:p>
        </w:tc>
      </w:tr>
    </w:tbl>
    <w:p w14:paraId="69383086" w14:textId="77777777" w:rsidR="00542928" w:rsidRDefault="00542928" w:rsidP="00542928">
      <w:pPr>
        <w:pStyle w:val="af1"/>
        <w:spacing w:line="240" w:lineRule="auto"/>
        <w:jc w:val="left"/>
        <w:rPr>
          <w:sz w:val="24"/>
          <w:szCs w:val="20"/>
        </w:rPr>
      </w:pPr>
    </w:p>
    <w:p w14:paraId="2BAA6F4E" w14:textId="7298288F" w:rsidR="00542928" w:rsidRDefault="00542928" w:rsidP="00542928">
      <w:pPr>
        <w:pStyle w:val="af1"/>
        <w:spacing w:line="240" w:lineRule="auto"/>
        <w:jc w:val="left"/>
        <w:rPr>
          <w:sz w:val="24"/>
          <w:szCs w:val="20"/>
          <w:u w:val="single"/>
        </w:rPr>
      </w:pPr>
      <w:r w:rsidRPr="00841FFD">
        <w:rPr>
          <w:sz w:val="24"/>
          <w:szCs w:val="20"/>
        </w:rPr>
        <w:t>Исходные данные:</w:t>
      </w:r>
      <w:r w:rsidRPr="00857BB3">
        <w:rPr>
          <w:sz w:val="24"/>
          <w:szCs w:val="20"/>
          <w:u w:val="single"/>
        </w:rPr>
        <w:t xml:space="preserve"> </w:t>
      </w:r>
      <w:r w:rsidRPr="00D572C9">
        <w:rPr>
          <w:sz w:val="24"/>
          <w:szCs w:val="20"/>
          <w:highlight w:val="yellow"/>
          <w:u w:val="single"/>
        </w:rPr>
        <w:t>лекционный материал по дисциплине «</w:t>
      </w:r>
      <w:r w:rsidR="001E7D29" w:rsidRPr="001E7D29">
        <w:rPr>
          <w:sz w:val="24"/>
          <w:szCs w:val="20"/>
          <w:u w:val="single"/>
        </w:rPr>
        <w:t>Разработка автоматизированных систем реального времени</w:t>
      </w:r>
      <w:r w:rsidRPr="00D572C9">
        <w:rPr>
          <w:sz w:val="24"/>
          <w:szCs w:val="20"/>
          <w:highlight w:val="yellow"/>
          <w:u w:val="single"/>
        </w:rPr>
        <w:t>».</w:t>
      </w:r>
    </w:p>
    <w:p w14:paraId="447CC905" w14:textId="77777777" w:rsidR="00542928" w:rsidRPr="00857BB3" w:rsidRDefault="00542928" w:rsidP="00542928">
      <w:pPr>
        <w:pStyle w:val="af1"/>
        <w:spacing w:line="240" w:lineRule="auto"/>
        <w:jc w:val="left"/>
        <w:rPr>
          <w:sz w:val="24"/>
          <w:szCs w:val="20"/>
          <w:u w:val="single"/>
        </w:rPr>
      </w:pPr>
    </w:p>
    <w:p w14:paraId="02389BD0" w14:textId="77777777" w:rsidR="00542928" w:rsidRDefault="00542928" w:rsidP="00542928">
      <w:pPr>
        <w:pStyle w:val="af1"/>
        <w:spacing w:line="240" w:lineRule="auto"/>
        <w:jc w:val="left"/>
        <w:rPr>
          <w:sz w:val="24"/>
          <w:szCs w:val="20"/>
          <w:u w:val="single"/>
        </w:rPr>
      </w:pPr>
      <w:r w:rsidRPr="00841FFD">
        <w:rPr>
          <w:sz w:val="24"/>
          <w:szCs w:val="20"/>
        </w:rPr>
        <w:t>Перечень вопросов, подлежащих разработке, и обязательного графического материала:</w:t>
      </w:r>
      <w:r w:rsidRPr="00553421">
        <w:rPr>
          <w:sz w:val="24"/>
          <w:szCs w:val="20"/>
          <w:u w:val="single"/>
        </w:rPr>
        <w:t xml:space="preserve"> </w:t>
      </w:r>
      <w:r w:rsidRPr="00D572C9">
        <w:rPr>
          <w:sz w:val="24"/>
          <w:szCs w:val="20"/>
          <w:highlight w:val="yellow"/>
          <w:u w:val="single"/>
        </w:rPr>
        <w:t>ознакомление с технологическим процессом, проектирование архитектуры аппаратного и программного обеспечения, подбор оборудования и программного обеспечения</w:t>
      </w:r>
      <w:r>
        <w:rPr>
          <w:sz w:val="24"/>
          <w:szCs w:val="20"/>
          <w:u w:val="single"/>
        </w:rPr>
        <w:t>.</w:t>
      </w:r>
    </w:p>
    <w:p w14:paraId="50BE299E" w14:textId="77777777" w:rsidR="00542928" w:rsidRDefault="00542928" w:rsidP="00542928">
      <w:pPr>
        <w:pStyle w:val="af1"/>
        <w:spacing w:line="240" w:lineRule="auto"/>
        <w:jc w:val="left"/>
        <w:rPr>
          <w:sz w:val="24"/>
          <w:szCs w:val="20"/>
          <w:u w:val="single"/>
        </w:rPr>
      </w:pPr>
    </w:p>
    <w:p w14:paraId="2A4F6EF0" w14:textId="77777777" w:rsidR="00542928" w:rsidRDefault="00542928" w:rsidP="00542928">
      <w:pPr>
        <w:pStyle w:val="af1"/>
        <w:spacing w:line="240" w:lineRule="auto"/>
        <w:jc w:val="left"/>
        <w:rPr>
          <w:sz w:val="24"/>
          <w:szCs w:val="20"/>
          <w:u w:val="single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62"/>
        <w:gridCol w:w="4383"/>
      </w:tblGrid>
      <w:tr w:rsidR="00542928" w14:paraId="7DBD4485" w14:textId="77777777" w:rsidTr="007C7F57">
        <w:tc>
          <w:tcPr>
            <w:tcW w:w="4962" w:type="dxa"/>
          </w:tcPr>
          <w:p w14:paraId="445FC42E" w14:textId="77777777" w:rsidR="00542928" w:rsidRDefault="00542928" w:rsidP="007C7F57">
            <w:pPr>
              <w:pStyle w:val="a8"/>
            </w:pPr>
            <w:r>
              <w:t>Срок представления к защите курсовой работы</w:t>
            </w:r>
          </w:p>
        </w:tc>
        <w:tc>
          <w:tcPr>
            <w:tcW w:w="4383" w:type="dxa"/>
          </w:tcPr>
          <w:p w14:paraId="28F5EE22" w14:textId="604BF1D0" w:rsidR="00542928" w:rsidRDefault="00542928" w:rsidP="007C7F57">
            <w:pPr>
              <w:pStyle w:val="a8"/>
              <w:jc w:val="right"/>
            </w:pPr>
            <w:r>
              <w:t>до «___» ____________ 202</w:t>
            </w:r>
            <w:r w:rsidR="001E7D29">
              <w:t>5</w:t>
            </w:r>
            <w:r>
              <w:t xml:space="preserve"> г.</w:t>
            </w:r>
          </w:p>
        </w:tc>
      </w:tr>
    </w:tbl>
    <w:p w14:paraId="60FAAF08" w14:textId="77777777" w:rsidR="00542928" w:rsidRDefault="00542928" w:rsidP="00542928">
      <w:pPr>
        <w:pStyle w:val="af1"/>
        <w:jc w:val="left"/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4"/>
        <w:gridCol w:w="1848"/>
        <w:gridCol w:w="142"/>
        <w:gridCol w:w="3391"/>
      </w:tblGrid>
      <w:tr w:rsidR="00542928" w14:paraId="381B6A3F" w14:textId="77777777" w:rsidTr="007C7F57">
        <w:tc>
          <w:tcPr>
            <w:tcW w:w="3964" w:type="dxa"/>
            <w:vAlign w:val="bottom"/>
          </w:tcPr>
          <w:p w14:paraId="0C19A48B" w14:textId="77777777" w:rsidR="00542928" w:rsidRPr="001C71E8" w:rsidRDefault="00542928" w:rsidP="007C7F57">
            <w:pPr>
              <w:pStyle w:val="a8"/>
              <w:rPr>
                <w:i/>
                <w:iCs/>
                <w:sz w:val="16"/>
                <w:szCs w:val="14"/>
              </w:rPr>
            </w:pPr>
            <w:r>
              <w:t>Задание на курсовую работу выдал</w:t>
            </w:r>
          </w:p>
        </w:tc>
        <w:tc>
          <w:tcPr>
            <w:tcW w:w="1848" w:type="dxa"/>
            <w:tcBorders>
              <w:bottom w:val="single" w:sz="4" w:space="0" w:color="auto"/>
            </w:tcBorders>
            <w:vAlign w:val="bottom"/>
          </w:tcPr>
          <w:p w14:paraId="4ECA2BC8" w14:textId="77777777" w:rsidR="00542928" w:rsidRDefault="00542928" w:rsidP="007C7F57">
            <w:pPr>
              <w:pStyle w:val="a8"/>
              <w:jc w:val="center"/>
            </w:pPr>
          </w:p>
        </w:tc>
        <w:tc>
          <w:tcPr>
            <w:tcW w:w="142" w:type="dxa"/>
            <w:vAlign w:val="bottom"/>
          </w:tcPr>
          <w:p w14:paraId="3CFE75D7" w14:textId="77777777" w:rsidR="00542928" w:rsidRDefault="00542928" w:rsidP="007C7F57">
            <w:pPr>
              <w:pStyle w:val="a8"/>
            </w:pPr>
          </w:p>
        </w:tc>
        <w:tc>
          <w:tcPr>
            <w:tcW w:w="3391" w:type="dxa"/>
            <w:tcBorders>
              <w:bottom w:val="single" w:sz="4" w:space="0" w:color="auto"/>
            </w:tcBorders>
            <w:vAlign w:val="bottom"/>
          </w:tcPr>
          <w:p w14:paraId="08FB9F50" w14:textId="16A1E474" w:rsidR="00542928" w:rsidRPr="00AE058B" w:rsidRDefault="001E7D29" w:rsidP="00B46B00">
            <w:pPr>
              <w:pStyle w:val="a8"/>
              <w:jc w:val="center"/>
            </w:pPr>
            <w:r>
              <w:rPr>
                <w:sz w:val="22"/>
              </w:rPr>
              <w:t>Зорина Наталья Валентиновна</w:t>
            </w:r>
          </w:p>
        </w:tc>
      </w:tr>
      <w:tr w:rsidR="00542928" w:rsidRPr="001C71E8" w14:paraId="77E2DB70" w14:textId="77777777" w:rsidTr="007C7F57">
        <w:trPr>
          <w:trHeight w:val="313"/>
        </w:trPr>
        <w:tc>
          <w:tcPr>
            <w:tcW w:w="3964" w:type="dxa"/>
          </w:tcPr>
          <w:p w14:paraId="0EC7D6D8" w14:textId="77777777" w:rsidR="00542928" w:rsidRPr="001C71E8" w:rsidRDefault="00542928" w:rsidP="007C7F57">
            <w:pPr>
              <w:pStyle w:val="a8"/>
              <w:jc w:val="center"/>
              <w:rPr>
                <w:i/>
                <w:iCs/>
                <w:sz w:val="16"/>
                <w:szCs w:val="14"/>
              </w:rPr>
            </w:pPr>
          </w:p>
        </w:tc>
        <w:tc>
          <w:tcPr>
            <w:tcW w:w="1848" w:type="dxa"/>
            <w:tcBorders>
              <w:top w:val="single" w:sz="4" w:space="0" w:color="auto"/>
            </w:tcBorders>
          </w:tcPr>
          <w:p w14:paraId="2389DBC9" w14:textId="77777777" w:rsidR="00542928" w:rsidRPr="00251D9B" w:rsidRDefault="00542928" w:rsidP="007C7F57">
            <w:pPr>
              <w:pStyle w:val="a8"/>
              <w:jc w:val="center"/>
              <w:rPr>
                <w:sz w:val="16"/>
                <w:szCs w:val="14"/>
              </w:rPr>
            </w:pPr>
            <w:r w:rsidRPr="00251D9B">
              <w:rPr>
                <w:sz w:val="16"/>
                <w:szCs w:val="14"/>
              </w:rPr>
              <w:t>(подпись руководителя)</w:t>
            </w:r>
          </w:p>
        </w:tc>
        <w:tc>
          <w:tcPr>
            <w:tcW w:w="142" w:type="dxa"/>
          </w:tcPr>
          <w:p w14:paraId="7AC17426" w14:textId="77777777" w:rsidR="00542928" w:rsidRPr="001C71E8" w:rsidRDefault="00542928" w:rsidP="007C7F57">
            <w:pPr>
              <w:pStyle w:val="a8"/>
              <w:jc w:val="center"/>
              <w:rPr>
                <w:i/>
                <w:iCs/>
                <w:sz w:val="16"/>
                <w:szCs w:val="14"/>
              </w:rPr>
            </w:pPr>
          </w:p>
        </w:tc>
        <w:tc>
          <w:tcPr>
            <w:tcW w:w="3391" w:type="dxa"/>
            <w:tcBorders>
              <w:top w:val="single" w:sz="4" w:space="0" w:color="auto"/>
            </w:tcBorders>
          </w:tcPr>
          <w:p w14:paraId="6A91D69B" w14:textId="77777777" w:rsidR="00542928" w:rsidRPr="00251D9B" w:rsidRDefault="00542928" w:rsidP="007C7F57">
            <w:pPr>
              <w:pStyle w:val="a8"/>
              <w:jc w:val="center"/>
              <w:rPr>
                <w:sz w:val="16"/>
                <w:szCs w:val="14"/>
              </w:rPr>
            </w:pPr>
            <w:r w:rsidRPr="00251D9B">
              <w:rPr>
                <w:sz w:val="16"/>
                <w:szCs w:val="14"/>
              </w:rPr>
              <w:t>(Ф.И.О. руководителя)</w:t>
            </w:r>
          </w:p>
        </w:tc>
      </w:tr>
      <w:tr w:rsidR="00542928" w14:paraId="00A17311" w14:textId="77777777" w:rsidTr="007C7F57">
        <w:trPr>
          <w:trHeight w:val="553"/>
        </w:trPr>
        <w:tc>
          <w:tcPr>
            <w:tcW w:w="3964" w:type="dxa"/>
          </w:tcPr>
          <w:p w14:paraId="55093D70" w14:textId="77777777" w:rsidR="00542928" w:rsidRDefault="00542928" w:rsidP="007C7F57">
            <w:pPr>
              <w:pStyle w:val="a8"/>
              <w:jc w:val="center"/>
            </w:pPr>
          </w:p>
        </w:tc>
        <w:tc>
          <w:tcPr>
            <w:tcW w:w="1848" w:type="dxa"/>
          </w:tcPr>
          <w:p w14:paraId="5E86E54D" w14:textId="77777777" w:rsidR="00542928" w:rsidRDefault="00542928" w:rsidP="007C7F57">
            <w:pPr>
              <w:pStyle w:val="a8"/>
              <w:jc w:val="center"/>
            </w:pPr>
          </w:p>
        </w:tc>
        <w:tc>
          <w:tcPr>
            <w:tcW w:w="142" w:type="dxa"/>
          </w:tcPr>
          <w:p w14:paraId="78179F39" w14:textId="77777777" w:rsidR="00542928" w:rsidRDefault="00542928" w:rsidP="007C7F57">
            <w:pPr>
              <w:pStyle w:val="a8"/>
            </w:pPr>
          </w:p>
        </w:tc>
        <w:tc>
          <w:tcPr>
            <w:tcW w:w="3391" w:type="dxa"/>
          </w:tcPr>
          <w:p w14:paraId="3D444F42" w14:textId="00A9F0F8" w:rsidR="00542928" w:rsidRDefault="00542928" w:rsidP="007C7F57">
            <w:pPr>
              <w:pStyle w:val="a8"/>
              <w:jc w:val="right"/>
            </w:pPr>
            <w:r>
              <w:t>«___» ____________ 202</w:t>
            </w:r>
            <w:r w:rsidR="001E7D29">
              <w:t>5</w:t>
            </w:r>
            <w:r>
              <w:t xml:space="preserve"> г.</w:t>
            </w:r>
          </w:p>
        </w:tc>
      </w:tr>
      <w:tr w:rsidR="00542928" w14:paraId="24CA02F6" w14:textId="77777777" w:rsidTr="007C7F57">
        <w:tc>
          <w:tcPr>
            <w:tcW w:w="3964" w:type="dxa"/>
            <w:vAlign w:val="bottom"/>
          </w:tcPr>
          <w:p w14:paraId="4CC80FB8" w14:textId="77777777" w:rsidR="00542928" w:rsidRDefault="00542928" w:rsidP="007C7F57">
            <w:pPr>
              <w:pStyle w:val="a8"/>
            </w:pPr>
            <w:r>
              <w:t>Задание на курсовую работу получил</w:t>
            </w:r>
          </w:p>
        </w:tc>
        <w:tc>
          <w:tcPr>
            <w:tcW w:w="1848" w:type="dxa"/>
            <w:tcBorders>
              <w:bottom w:val="single" w:sz="4" w:space="0" w:color="auto"/>
            </w:tcBorders>
            <w:vAlign w:val="bottom"/>
          </w:tcPr>
          <w:p w14:paraId="320FD6B2" w14:textId="77777777" w:rsidR="00542928" w:rsidRDefault="00542928" w:rsidP="007C7F57">
            <w:pPr>
              <w:pStyle w:val="a8"/>
              <w:jc w:val="center"/>
            </w:pPr>
          </w:p>
        </w:tc>
        <w:tc>
          <w:tcPr>
            <w:tcW w:w="142" w:type="dxa"/>
            <w:vAlign w:val="bottom"/>
          </w:tcPr>
          <w:p w14:paraId="24AC293B" w14:textId="77777777" w:rsidR="00542928" w:rsidRDefault="00542928" w:rsidP="007C7F57">
            <w:pPr>
              <w:pStyle w:val="a8"/>
            </w:pPr>
          </w:p>
        </w:tc>
        <w:tc>
          <w:tcPr>
            <w:tcW w:w="3391" w:type="dxa"/>
            <w:tcBorders>
              <w:bottom w:val="single" w:sz="4" w:space="0" w:color="auto"/>
            </w:tcBorders>
            <w:vAlign w:val="bottom"/>
          </w:tcPr>
          <w:p w14:paraId="7BB6899B" w14:textId="77777777" w:rsidR="00542928" w:rsidRPr="00AE058B" w:rsidRDefault="00542928" w:rsidP="00B46B00">
            <w:pPr>
              <w:pStyle w:val="a8"/>
              <w:jc w:val="center"/>
            </w:pPr>
            <w:r w:rsidRPr="00AE058B">
              <w:t>Беликов Михаил Дмитриевич</w:t>
            </w:r>
          </w:p>
        </w:tc>
      </w:tr>
      <w:tr w:rsidR="00542928" w:rsidRPr="001C71E8" w14:paraId="3B0C9259" w14:textId="77777777" w:rsidTr="007C7F57">
        <w:tc>
          <w:tcPr>
            <w:tcW w:w="3964" w:type="dxa"/>
          </w:tcPr>
          <w:p w14:paraId="74E05062" w14:textId="77777777" w:rsidR="00542928" w:rsidRPr="001C71E8" w:rsidRDefault="00542928" w:rsidP="007C7F57">
            <w:pPr>
              <w:pStyle w:val="a8"/>
              <w:jc w:val="center"/>
              <w:rPr>
                <w:i/>
                <w:iCs/>
                <w:sz w:val="16"/>
                <w:szCs w:val="14"/>
              </w:rPr>
            </w:pPr>
          </w:p>
        </w:tc>
        <w:tc>
          <w:tcPr>
            <w:tcW w:w="1848" w:type="dxa"/>
            <w:tcBorders>
              <w:top w:val="single" w:sz="4" w:space="0" w:color="auto"/>
            </w:tcBorders>
          </w:tcPr>
          <w:p w14:paraId="5C78C892" w14:textId="77777777" w:rsidR="00542928" w:rsidRPr="00251D9B" w:rsidRDefault="00542928" w:rsidP="007C7F57">
            <w:pPr>
              <w:pStyle w:val="a8"/>
              <w:jc w:val="center"/>
              <w:rPr>
                <w:sz w:val="16"/>
                <w:szCs w:val="14"/>
              </w:rPr>
            </w:pPr>
            <w:r w:rsidRPr="00251D9B">
              <w:rPr>
                <w:sz w:val="16"/>
                <w:szCs w:val="14"/>
              </w:rPr>
              <w:t>(подпись обучающегося)</w:t>
            </w:r>
          </w:p>
        </w:tc>
        <w:tc>
          <w:tcPr>
            <w:tcW w:w="142" w:type="dxa"/>
          </w:tcPr>
          <w:p w14:paraId="20B36461" w14:textId="77777777" w:rsidR="00542928" w:rsidRPr="00251D9B" w:rsidRDefault="00542928" w:rsidP="007C7F57">
            <w:pPr>
              <w:pStyle w:val="a8"/>
              <w:jc w:val="center"/>
              <w:rPr>
                <w:sz w:val="16"/>
                <w:szCs w:val="14"/>
              </w:rPr>
            </w:pPr>
          </w:p>
        </w:tc>
        <w:tc>
          <w:tcPr>
            <w:tcW w:w="3391" w:type="dxa"/>
            <w:tcBorders>
              <w:top w:val="single" w:sz="4" w:space="0" w:color="auto"/>
            </w:tcBorders>
          </w:tcPr>
          <w:p w14:paraId="1D1EA0D3" w14:textId="77777777" w:rsidR="00542928" w:rsidRPr="00251D9B" w:rsidRDefault="00542928" w:rsidP="007C7F57">
            <w:pPr>
              <w:pStyle w:val="a8"/>
              <w:jc w:val="center"/>
              <w:rPr>
                <w:sz w:val="16"/>
                <w:szCs w:val="14"/>
              </w:rPr>
            </w:pPr>
            <w:r w:rsidRPr="00251D9B">
              <w:rPr>
                <w:sz w:val="16"/>
                <w:szCs w:val="14"/>
              </w:rPr>
              <w:t>(Ф.И.О. обучающегося)</w:t>
            </w:r>
          </w:p>
        </w:tc>
      </w:tr>
    </w:tbl>
    <w:p w14:paraId="6C57360C" w14:textId="77777777" w:rsidR="00542928" w:rsidRPr="00542928" w:rsidRDefault="00542928" w:rsidP="00542928">
      <w:pPr>
        <w:pStyle w:val="af1"/>
        <w:sectPr w:rsidR="00542928" w:rsidRPr="00542928" w:rsidSect="00542928">
          <w:footerReference w:type="default" r:id="rId11"/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14:paraId="68C162C4" w14:textId="77777777" w:rsidR="005B6DA6" w:rsidRPr="00B9534A" w:rsidRDefault="005B6DA6" w:rsidP="005B6DA6">
      <w:pPr>
        <w:pStyle w:val="af1"/>
        <w:spacing w:line="240" w:lineRule="auto"/>
        <w:rPr>
          <w:b/>
          <w:bCs/>
        </w:rPr>
      </w:pPr>
      <w:r w:rsidRPr="00B9534A">
        <w:rPr>
          <w:b/>
          <w:bCs/>
        </w:rPr>
        <w:lastRenderedPageBreak/>
        <w:t>ОТЗЫВ</w:t>
      </w:r>
    </w:p>
    <w:p w14:paraId="5DF6F582" w14:textId="77777777" w:rsidR="005B6DA6" w:rsidRPr="00B9534A" w:rsidRDefault="005B6DA6" w:rsidP="005B6DA6">
      <w:pPr>
        <w:pStyle w:val="af1"/>
        <w:spacing w:line="240" w:lineRule="auto"/>
        <w:rPr>
          <w:b/>
          <w:bCs/>
        </w:rPr>
      </w:pPr>
      <w:r w:rsidRPr="00B9534A">
        <w:rPr>
          <w:b/>
          <w:bCs/>
        </w:rPr>
        <w:t>на курсовую работу</w:t>
      </w:r>
    </w:p>
    <w:p w14:paraId="6635632D" w14:textId="3A07791F" w:rsidR="005B6DA6" w:rsidRDefault="005B6DA6" w:rsidP="005B6DA6">
      <w:pPr>
        <w:pStyle w:val="af1"/>
      </w:pPr>
      <w:r>
        <w:t>по дисциплине «</w:t>
      </w:r>
      <w:r w:rsidR="001E7D29" w:rsidRPr="001E7D29">
        <w:t>Разработка автоматизированных систем реального времени</w:t>
      </w:r>
      <w:r>
        <w:t>»</w:t>
      </w:r>
    </w:p>
    <w:tbl>
      <w:tblPr>
        <w:tblStyle w:val="af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0"/>
        <w:gridCol w:w="4359"/>
        <w:gridCol w:w="3017"/>
      </w:tblGrid>
      <w:tr w:rsidR="005B6DA6" w14:paraId="7213A326" w14:textId="77777777" w:rsidTr="007C7F57">
        <w:tc>
          <w:tcPr>
            <w:tcW w:w="1980" w:type="dxa"/>
            <w:vAlign w:val="bottom"/>
          </w:tcPr>
          <w:p w14:paraId="292AA538" w14:textId="77777777" w:rsidR="005B6DA6" w:rsidRPr="006E3885" w:rsidRDefault="005B6DA6" w:rsidP="007C7F57">
            <w:pPr>
              <w:pStyle w:val="af1"/>
              <w:spacing w:line="240" w:lineRule="auto"/>
              <w:jc w:val="left"/>
              <w:rPr>
                <w:b/>
                <w:bCs/>
              </w:rPr>
            </w:pPr>
            <w:r w:rsidRPr="006E3885">
              <w:rPr>
                <w:b/>
                <w:bCs/>
              </w:rPr>
              <w:t>Студент</w:t>
            </w:r>
            <w:r>
              <w:rPr>
                <w:b/>
                <w:bCs/>
              </w:rPr>
              <w:t>(ка)</w:t>
            </w:r>
          </w:p>
        </w:tc>
        <w:tc>
          <w:tcPr>
            <w:tcW w:w="4359" w:type="dxa"/>
            <w:vAlign w:val="bottom"/>
          </w:tcPr>
          <w:p w14:paraId="64111016" w14:textId="77777777" w:rsidR="005B6DA6" w:rsidRPr="00251D9B" w:rsidRDefault="005B6DA6" w:rsidP="007C7F57">
            <w:pPr>
              <w:pStyle w:val="af1"/>
              <w:spacing w:line="240" w:lineRule="auto"/>
              <w:jc w:val="left"/>
            </w:pPr>
            <w:r w:rsidRPr="00251D9B">
              <w:t>Беликов Михаил Дмитриевич</w:t>
            </w:r>
          </w:p>
        </w:tc>
        <w:tc>
          <w:tcPr>
            <w:tcW w:w="3017" w:type="dxa"/>
            <w:vAlign w:val="bottom"/>
          </w:tcPr>
          <w:p w14:paraId="7DA3056A" w14:textId="77777777" w:rsidR="005B6DA6" w:rsidRDefault="005B6DA6" w:rsidP="007C7F57">
            <w:pPr>
              <w:pStyle w:val="af1"/>
              <w:spacing w:line="240" w:lineRule="auto"/>
              <w:jc w:val="right"/>
            </w:pPr>
            <w:r>
              <w:t>КВБО-03-21</w:t>
            </w:r>
          </w:p>
        </w:tc>
      </w:tr>
    </w:tbl>
    <w:p w14:paraId="7666DB84" w14:textId="77777777" w:rsidR="005B6DA6" w:rsidRDefault="005B6DA6" w:rsidP="005B6DA6">
      <w:pPr>
        <w:pStyle w:val="a6"/>
      </w:pPr>
      <w:r>
        <w:t>Характеристика курсовой работы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3"/>
        <w:gridCol w:w="1559"/>
        <w:gridCol w:w="1418"/>
        <w:gridCol w:w="1695"/>
      </w:tblGrid>
      <w:tr w:rsidR="005B6DA6" w14:paraId="11214046" w14:textId="77777777" w:rsidTr="007C7F57">
        <w:trPr>
          <w:trHeight w:val="187"/>
        </w:trPr>
        <w:tc>
          <w:tcPr>
            <w:tcW w:w="4673" w:type="dxa"/>
            <w:vAlign w:val="bottom"/>
          </w:tcPr>
          <w:p w14:paraId="63005AC0" w14:textId="77777777" w:rsidR="005B6DA6" w:rsidRDefault="005B6DA6" w:rsidP="007C7F57">
            <w:pPr>
              <w:pStyle w:val="a8"/>
              <w:jc w:val="center"/>
            </w:pPr>
            <w:r>
              <w:t>Критерий</w:t>
            </w:r>
          </w:p>
        </w:tc>
        <w:tc>
          <w:tcPr>
            <w:tcW w:w="1559" w:type="dxa"/>
            <w:vAlign w:val="bottom"/>
          </w:tcPr>
          <w:p w14:paraId="1FA66513" w14:textId="77777777" w:rsidR="005B6DA6" w:rsidRDefault="005B6DA6" w:rsidP="007C7F57">
            <w:pPr>
              <w:pStyle w:val="a8"/>
              <w:jc w:val="center"/>
            </w:pPr>
            <w:r>
              <w:t>Да</w:t>
            </w:r>
          </w:p>
        </w:tc>
        <w:tc>
          <w:tcPr>
            <w:tcW w:w="1418" w:type="dxa"/>
            <w:vAlign w:val="bottom"/>
          </w:tcPr>
          <w:p w14:paraId="4D803DE7" w14:textId="77777777" w:rsidR="005B6DA6" w:rsidRDefault="005B6DA6" w:rsidP="007C7F57">
            <w:pPr>
              <w:pStyle w:val="a8"/>
              <w:jc w:val="center"/>
            </w:pPr>
            <w:r>
              <w:t>Нет</w:t>
            </w:r>
          </w:p>
        </w:tc>
        <w:tc>
          <w:tcPr>
            <w:tcW w:w="1695" w:type="dxa"/>
            <w:vAlign w:val="bottom"/>
          </w:tcPr>
          <w:p w14:paraId="4BD3A301" w14:textId="77777777" w:rsidR="005B6DA6" w:rsidRDefault="005B6DA6" w:rsidP="007C7F57">
            <w:pPr>
              <w:pStyle w:val="a8"/>
              <w:jc w:val="center"/>
            </w:pPr>
            <w:r>
              <w:t>Не полностью</w:t>
            </w:r>
          </w:p>
        </w:tc>
      </w:tr>
      <w:tr w:rsidR="005B6DA6" w14:paraId="0F53DFD4" w14:textId="77777777" w:rsidTr="007C7F57">
        <w:trPr>
          <w:trHeight w:val="552"/>
        </w:trPr>
        <w:tc>
          <w:tcPr>
            <w:tcW w:w="4673" w:type="dxa"/>
          </w:tcPr>
          <w:p w14:paraId="43AB67EA" w14:textId="77777777" w:rsidR="005B6DA6" w:rsidRDefault="005B6DA6" w:rsidP="007C7F57">
            <w:pPr>
              <w:pStyle w:val="a8"/>
              <w:jc w:val="both"/>
            </w:pPr>
            <w:r>
              <w:t>1.</w:t>
            </w:r>
            <w:r>
              <w:rPr>
                <w:lang w:val="en-US"/>
              </w:rPr>
              <w:t> </w:t>
            </w:r>
            <w:r>
              <w:t>Соответствие содержания курсовой работы указанной теме</w:t>
            </w:r>
          </w:p>
        </w:tc>
        <w:tc>
          <w:tcPr>
            <w:tcW w:w="1559" w:type="dxa"/>
            <w:vAlign w:val="bottom"/>
          </w:tcPr>
          <w:p w14:paraId="21BE5579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418" w:type="dxa"/>
            <w:vAlign w:val="bottom"/>
          </w:tcPr>
          <w:p w14:paraId="1DE1D827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695" w:type="dxa"/>
            <w:vAlign w:val="bottom"/>
          </w:tcPr>
          <w:p w14:paraId="7C2E17CC" w14:textId="77777777" w:rsidR="005B6DA6" w:rsidRDefault="005B6DA6" w:rsidP="007C7F57">
            <w:pPr>
              <w:pStyle w:val="a8"/>
              <w:jc w:val="center"/>
            </w:pPr>
          </w:p>
        </w:tc>
      </w:tr>
      <w:tr w:rsidR="005B6DA6" w14:paraId="6B6F3446" w14:textId="77777777" w:rsidTr="007C7F57">
        <w:trPr>
          <w:trHeight w:val="552"/>
        </w:trPr>
        <w:tc>
          <w:tcPr>
            <w:tcW w:w="4673" w:type="dxa"/>
          </w:tcPr>
          <w:p w14:paraId="1FBE7F17" w14:textId="77777777" w:rsidR="005B6DA6" w:rsidRDefault="005B6DA6" w:rsidP="007C7F57">
            <w:pPr>
              <w:pStyle w:val="a8"/>
              <w:jc w:val="both"/>
            </w:pPr>
            <w:r>
              <w:t>2.</w:t>
            </w:r>
            <w:r>
              <w:rPr>
                <w:lang w:val="en-US"/>
              </w:rPr>
              <w:t> </w:t>
            </w:r>
            <w:r>
              <w:t>Соответствие курсовой работы заданию</w:t>
            </w:r>
          </w:p>
        </w:tc>
        <w:tc>
          <w:tcPr>
            <w:tcW w:w="1559" w:type="dxa"/>
            <w:vAlign w:val="bottom"/>
          </w:tcPr>
          <w:p w14:paraId="6A1E5C3C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418" w:type="dxa"/>
            <w:vAlign w:val="bottom"/>
          </w:tcPr>
          <w:p w14:paraId="29C5638F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695" w:type="dxa"/>
            <w:vAlign w:val="bottom"/>
          </w:tcPr>
          <w:p w14:paraId="14891ECC" w14:textId="77777777" w:rsidR="005B6DA6" w:rsidRDefault="005B6DA6" w:rsidP="007C7F57">
            <w:pPr>
              <w:pStyle w:val="a8"/>
              <w:jc w:val="center"/>
            </w:pPr>
          </w:p>
        </w:tc>
      </w:tr>
      <w:tr w:rsidR="005B6DA6" w14:paraId="022C686E" w14:textId="77777777" w:rsidTr="007C7F57">
        <w:trPr>
          <w:trHeight w:val="552"/>
        </w:trPr>
        <w:tc>
          <w:tcPr>
            <w:tcW w:w="4673" w:type="dxa"/>
          </w:tcPr>
          <w:p w14:paraId="24355C2A" w14:textId="77777777" w:rsidR="005B6DA6" w:rsidRDefault="005B6DA6" w:rsidP="007C7F57">
            <w:pPr>
              <w:pStyle w:val="a8"/>
              <w:jc w:val="both"/>
            </w:pPr>
            <w:r>
              <w:t>3.</w:t>
            </w:r>
            <w:r>
              <w:rPr>
                <w:lang w:val="en-US"/>
              </w:rPr>
              <w:t> </w:t>
            </w:r>
            <w:r>
              <w:t>Соответствие рекомендациям по оформлению текста, таблиц, рисунков и пр.</w:t>
            </w:r>
          </w:p>
        </w:tc>
        <w:tc>
          <w:tcPr>
            <w:tcW w:w="1559" w:type="dxa"/>
            <w:vAlign w:val="bottom"/>
          </w:tcPr>
          <w:p w14:paraId="2E1D7F1E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418" w:type="dxa"/>
            <w:vAlign w:val="bottom"/>
          </w:tcPr>
          <w:p w14:paraId="3CA25CCB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695" w:type="dxa"/>
            <w:vAlign w:val="bottom"/>
          </w:tcPr>
          <w:p w14:paraId="3BCEA8BF" w14:textId="77777777" w:rsidR="005B6DA6" w:rsidRDefault="005B6DA6" w:rsidP="007C7F57">
            <w:pPr>
              <w:pStyle w:val="a8"/>
              <w:jc w:val="center"/>
            </w:pPr>
          </w:p>
        </w:tc>
      </w:tr>
      <w:tr w:rsidR="005B6DA6" w14:paraId="2F6113FE" w14:textId="77777777" w:rsidTr="007C7F57">
        <w:trPr>
          <w:trHeight w:val="552"/>
        </w:trPr>
        <w:tc>
          <w:tcPr>
            <w:tcW w:w="4673" w:type="dxa"/>
          </w:tcPr>
          <w:p w14:paraId="7CAEEA8C" w14:textId="77777777" w:rsidR="005B6DA6" w:rsidRDefault="005B6DA6" w:rsidP="007C7F57">
            <w:pPr>
              <w:pStyle w:val="a8"/>
              <w:jc w:val="both"/>
            </w:pPr>
            <w:r>
              <w:t>4.</w:t>
            </w:r>
            <w:r>
              <w:rPr>
                <w:lang w:val="en-US"/>
              </w:rPr>
              <w:t> </w:t>
            </w:r>
            <w:r>
              <w:t>Полнота выполнения всех пунктов задания</w:t>
            </w:r>
          </w:p>
        </w:tc>
        <w:tc>
          <w:tcPr>
            <w:tcW w:w="1559" w:type="dxa"/>
            <w:vAlign w:val="bottom"/>
          </w:tcPr>
          <w:p w14:paraId="5D68EB9B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418" w:type="dxa"/>
            <w:vAlign w:val="bottom"/>
          </w:tcPr>
          <w:p w14:paraId="1D2375B3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695" w:type="dxa"/>
            <w:vAlign w:val="bottom"/>
          </w:tcPr>
          <w:p w14:paraId="74670614" w14:textId="77777777" w:rsidR="005B6DA6" w:rsidRDefault="005B6DA6" w:rsidP="007C7F57">
            <w:pPr>
              <w:pStyle w:val="a8"/>
              <w:jc w:val="center"/>
            </w:pPr>
          </w:p>
        </w:tc>
      </w:tr>
      <w:tr w:rsidR="005B6DA6" w14:paraId="56172847" w14:textId="77777777" w:rsidTr="007C7F57">
        <w:trPr>
          <w:trHeight w:val="552"/>
        </w:trPr>
        <w:tc>
          <w:tcPr>
            <w:tcW w:w="4673" w:type="dxa"/>
          </w:tcPr>
          <w:p w14:paraId="3A48D250" w14:textId="77777777" w:rsidR="005B6DA6" w:rsidRDefault="005B6DA6" w:rsidP="007C7F57">
            <w:pPr>
              <w:pStyle w:val="a8"/>
              <w:jc w:val="both"/>
            </w:pPr>
            <w:r>
              <w:t>5.</w:t>
            </w:r>
            <w:r>
              <w:rPr>
                <w:lang w:val="en-US"/>
              </w:rPr>
              <w:t> </w:t>
            </w:r>
            <w:r>
              <w:t>Логичность и системность содержания курсовой работы</w:t>
            </w:r>
          </w:p>
        </w:tc>
        <w:tc>
          <w:tcPr>
            <w:tcW w:w="1559" w:type="dxa"/>
            <w:vAlign w:val="bottom"/>
          </w:tcPr>
          <w:p w14:paraId="16B91524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418" w:type="dxa"/>
            <w:vAlign w:val="bottom"/>
          </w:tcPr>
          <w:p w14:paraId="556CC3E5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695" w:type="dxa"/>
            <w:vAlign w:val="bottom"/>
          </w:tcPr>
          <w:p w14:paraId="48A3FC69" w14:textId="77777777" w:rsidR="005B6DA6" w:rsidRDefault="005B6DA6" w:rsidP="007C7F57">
            <w:pPr>
              <w:pStyle w:val="a8"/>
              <w:jc w:val="center"/>
            </w:pPr>
          </w:p>
        </w:tc>
      </w:tr>
      <w:tr w:rsidR="005B6DA6" w14:paraId="64916F84" w14:textId="77777777" w:rsidTr="007C7F57">
        <w:trPr>
          <w:trHeight w:val="552"/>
        </w:trPr>
        <w:tc>
          <w:tcPr>
            <w:tcW w:w="4673" w:type="dxa"/>
          </w:tcPr>
          <w:p w14:paraId="5171075B" w14:textId="77777777" w:rsidR="005B6DA6" w:rsidRDefault="005B6DA6" w:rsidP="007C7F57">
            <w:pPr>
              <w:pStyle w:val="a8"/>
              <w:jc w:val="both"/>
            </w:pPr>
            <w:r>
              <w:t>6.</w:t>
            </w:r>
            <w:r>
              <w:rPr>
                <w:lang w:val="en-US"/>
              </w:rPr>
              <w:t> </w:t>
            </w:r>
            <w:r>
              <w:t>Отсутствие фактических грубых ошибок</w:t>
            </w:r>
          </w:p>
        </w:tc>
        <w:tc>
          <w:tcPr>
            <w:tcW w:w="1559" w:type="dxa"/>
            <w:vAlign w:val="bottom"/>
          </w:tcPr>
          <w:p w14:paraId="7834068C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418" w:type="dxa"/>
            <w:vAlign w:val="bottom"/>
          </w:tcPr>
          <w:p w14:paraId="7EEC168D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695" w:type="dxa"/>
            <w:vAlign w:val="bottom"/>
          </w:tcPr>
          <w:p w14:paraId="422A1C6E" w14:textId="77777777" w:rsidR="005B6DA6" w:rsidRDefault="005B6DA6" w:rsidP="007C7F57">
            <w:pPr>
              <w:pStyle w:val="a8"/>
              <w:jc w:val="center"/>
            </w:pPr>
          </w:p>
        </w:tc>
      </w:tr>
    </w:tbl>
    <w:p w14:paraId="3A7006B3" w14:textId="77777777" w:rsidR="005B6DA6" w:rsidRDefault="005B6DA6" w:rsidP="005B6DA6">
      <w:pPr>
        <w:pStyle w:val="af1"/>
        <w:spacing w:before="340"/>
        <w:jc w:val="both"/>
      </w:pPr>
      <w:r>
        <w:t>Рекомендуемая оценка:</w:t>
      </w:r>
    </w:p>
    <w:p w14:paraId="76BDE282" w14:textId="77777777" w:rsidR="005B6DA6" w:rsidRDefault="005B6DA6" w:rsidP="005B6DA6">
      <w:pPr>
        <w:pStyle w:val="af1"/>
        <w:spacing w:before="340"/>
        <w:jc w:val="both"/>
      </w:pPr>
    </w:p>
    <w:tbl>
      <w:tblPr>
        <w:tblStyle w:val="af0"/>
        <w:tblW w:w="0" w:type="auto"/>
        <w:tblInd w:w="46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8"/>
        <w:gridCol w:w="283"/>
        <w:gridCol w:w="2541"/>
      </w:tblGrid>
      <w:tr w:rsidR="005B6DA6" w14:paraId="333BFF73" w14:textId="77777777" w:rsidTr="007C7F57">
        <w:tc>
          <w:tcPr>
            <w:tcW w:w="1848" w:type="dxa"/>
            <w:tcBorders>
              <w:bottom w:val="single" w:sz="4" w:space="0" w:color="auto"/>
            </w:tcBorders>
            <w:vAlign w:val="bottom"/>
          </w:tcPr>
          <w:p w14:paraId="6DA77B20" w14:textId="77777777" w:rsidR="005B6DA6" w:rsidRDefault="005B6DA6" w:rsidP="007C7F57">
            <w:pPr>
              <w:pStyle w:val="a8"/>
            </w:pPr>
          </w:p>
        </w:tc>
        <w:tc>
          <w:tcPr>
            <w:tcW w:w="283" w:type="dxa"/>
            <w:vAlign w:val="bottom"/>
          </w:tcPr>
          <w:p w14:paraId="4D2B7C07" w14:textId="77777777" w:rsidR="005B6DA6" w:rsidRDefault="005B6DA6" w:rsidP="007C7F57">
            <w:pPr>
              <w:pStyle w:val="a8"/>
            </w:pPr>
          </w:p>
        </w:tc>
        <w:tc>
          <w:tcPr>
            <w:tcW w:w="2541" w:type="dxa"/>
            <w:tcBorders>
              <w:bottom w:val="single" w:sz="4" w:space="0" w:color="auto"/>
            </w:tcBorders>
            <w:vAlign w:val="bottom"/>
          </w:tcPr>
          <w:p w14:paraId="1841E6B2" w14:textId="784EF059" w:rsidR="005B6DA6" w:rsidRDefault="001E7D29" w:rsidP="007C7F57">
            <w:pPr>
              <w:pStyle w:val="a8"/>
              <w:jc w:val="center"/>
            </w:pPr>
            <w:r>
              <w:t>Зорина Н.В.</w:t>
            </w:r>
          </w:p>
        </w:tc>
      </w:tr>
      <w:tr w:rsidR="005B6DA6" w:rsidRPr="00251D9B" w14:paraId="42B48C54" w14:textId="77777777" w:rsidTr="007C7F57">
        <w:trPr>
          <w:trHeight w:val="256"/>
        </w:trPr>
        <w:tc>
          <w:tcPr>
            <w:tcW w:w="1848" w:type="dxa"/>
            <w:tcBorders>
              <w:top w:val="single" w:sz="4" w:space="0" w:color="auto"/>
            </w:tcBorders>
          </w:tcPr>
          <w:p w14:paraId="1FC3AEE1" w14:textId="77777777" w:rsidR="005B6DA6" w:rsidRPr="00251D9B" w:rsidRDefault="005B6DA6" w:rsidP="007C7F57">
            <w:pPr>
              <w:pStyle w:val="a8"/>
              <w:jc w:val="center"/>
              <w:rPr>
                <w:sz w:val="16"/>
                <w:szCs w:val="16"/>
              </w:rPr>
            </w:pPr>
            <w:r w:rsidRPr="00251D9B">
              <w:rPr>
                <w:sz w:val="16"/>
                <w:szCs w:val="16"/>
              </w:rPr>
              <w:t>(подпись руководителя)</w:t>
            </w:r>
          </w:p>
        </w:tc>
        <w:tc>
          <w:tcPr>
            <w:tcW w:w="283" w:type="dxa"/>
          </w:tcPr>
          <w:p w14:paraId="3118A7E2" w14:textId="77777777" w:rsidR="005B6DA6" w:rsidRPr="00251D9B" w:rsidRDefault="005B6DA6" w:rsidP="007C7F57">
            <w:pPr>
              <w:pStyle w:val="a8"/>
              <w:jc w:val="center"/>
              <w:rPr>
                <w:sz w:val="16"/>
                <w:szCs w:val="16"/>
              </w:rPr>
            </w:pPr>
          </w:p>
        </w:tc>
        <w:tc>
          <w:tcPr>
            <w:tcW w:w="2541" w:type="dxa"/>
            <w:tcBorders>
              <w:top w:val="single" w:sz="4" w:space="0" w:color="auto"/>
            </w:tcBorders>
          </w:tcPr>
          <w:p w14:paraId="19ED6125" w14:textId="77777777" w:rsidR="005B6DA6" w:rsidRPr="00251D9B" w:rsidRDefault="005B6DA6" w:rsidP="007C7F57">
            <w:pPr>
              <w:pStyle w:val="a8"/>
              <w:jc w:val="center"/>
              <w:rPr>
                <w:sz w:val="16"/>
                <w:szCs w:val="16"/>
              </w:rPr>
            </w:pPr>
            <w:r w:rsidRPr="00251D9B">
              <w:rPr>
                <w:sz w:val="16"/>
                <w:szCs w:val="16"/>
              </w:rPr>
              <w:t>(Ф.И.О. руководителя)</w:t>
            </w:r>
          </w:p>
        </w:tc>
      </w:tr>
      <w:tr w:rsidR="005B6DA6" w14:paraId="5697ED71" w14:textId="77777777" w:rsidTr="007C7F57">
        <w:trPr>
          <w:trHeight w:val="445"/>
        </w:trPr>
        <w:tc>
          <w:tcPr>
            <w:tcW w:w="4672" w:type="dxa"/>
            <w:gridSpan w:val="3"/>
            <w:vAlign w:val="center"/>
          </w:tcPr>
          <w:p w14:paraId="23783BB9" w14:textId="25A7754D" w:rsidR="005B6DA6" w:rsidRDefault="005B6DA6" w:rsidP="007C7F57">
            <w:pPr>
              <w:pStyle w:val="a8"/>
              <w:jc w:val="right"/>
            </w:pPr>
            <w:r>
              <w:t>«___» ____________ 202</w:t>
            </w:r>
            <w:r w:rsidR="001E7D29">
              <w:t>5</w:t>
            </w:r>
            <w:r>
              <w:t xml:space="preserve"> г.</w:t>
            </w:r>
          </w:p>
        </w:tc>
      </w:tr>
    </w:tbl>
    <w:p w14:paraId="1D7CDB99" w14:textId="77777777" w:rsidR="005B6DA6" w:rsidRPr="005B6DA6" w:rsidRDefault="005B6DA6" w:rsidP="005B6DA6">
      <w:pPr>
        <w:sectPr w:rsidR="005B6DA6" w:rsidRPr="005B6DA6" w:rsidSect="00233BEE"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14:paraId="5A01445D" w14:textId="77777777" w:rsidR="00D81113" w:rsidRPr="006B5936" w:rsidRDefault="006B5936" w:rsidP="00CF7659">
      <w:pPr>
        <w:pStyle w:val="12"/>
      </w:pPr>
      <w:r w:rsidRPr="00CF7659">
        <w:lastRenderedPageBreak/>
        <w:t>СОДЕРЖАНИЕ</w:t>
      </w:r>
    </w:p>
    <w:p w14:paraId="4531330F" w14:textId="0889E169" w:rsidR="00C2701B" w:rsidRDefault="006B5936">
      <w:pPr>
        <w:pStyle w:val="1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5176736" w:history="1">
        <w:r w:rsidR="00C2701B" w:rsidRPr="00613E4B">
          <w:rPr>
            <w:rStyle w:val="af8"/>
            <w:noProof/>
          </w:rPr>
          <w:t>ВВЕДЕНИЕ</w:t>
        </w:r>
        <w:r w:rsidR="00C2701B">
          <w:rPr>
            <w:noProof/>
            <w:webHidden/>
          </w:rPr>
          <w:tab/>
        </w:r>
        <w:r w:rsidR="00C2701B">
          <w:rPr>
            <w:noProof/>
            <w:webHidden/>
          </w:rPr>
          <w:fldChar w:fldCharType="begin"/>
        </w:r>
        <w:r w:rsidR="00C2701B">
          <w:rPr>
            <w:noProof/>
            <w:webHidden/>
          </w:rPr>
          <w:instrText xml:space="preserve"> PAGEREF _Toc195176736 \h </w:instrText>
        </w:r>
        <w:r w:rsidR="00C2701B">
          <w:rPr>
            <w:noProof/>
            <w:webHidden/>
          </w:rPr>
        </w:r>
        <w:r w:rsidR="00C2701B">
          <w:rPr>
            <w:noProof/>
            <w:webHidden/>
          </w:rPr>
          <w:fldChar w:fldCharType="separate"/>
        </w:r>
        <w:r w:rsidR="00C2701B">
          <w:rPr>
            <w:noProof/>
            <w:webHidden/>
          </w:rPr>
          <w:t>5</w:t>
        </w:r>
        <w:r w:rsidR="00C2701B">
          <w:rPr>
            <w:noProof/>
            <w:webHidden/>
          </w:rPr>
          <w:fldChar w:fldCharType="end"/>
        </w:r>
      </w:hyperlink>
    </w:p>
    <w:p w14:paraId="0B809893" w14:textId="5B325807" w:rsidR="00C2701B" w:rsidRDefault="0094129D">
      <w:pPr>
        <w:pStyle w:val="1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176737" w:history="1">
        <w:r w:rsidR="00C2701B" w:rsidRPr="00613E4B">
          <w:rPr>
            <w:rStyle w:val="af8"/>
            <w:noProof/>
          </w:rPr>
          <w:t>1 Аналитический раздел</w:t>
        </w:r>
        <w:r w:rsidR="00C2701B">
          <w:rPr>
            <w:noProof/>
            <w:webHidden/>
          </w:rPr>
          <w:tab/>
        </w:r>
        <w:r w:rsidR="00C2701B">
          <w:rPr>
            <w:noProof/>
            <w:webHidden/>
          </w:rPr>
          <w:fldChar w:fldCharType="begin"/>
        </w:r>
        <w:r w:rsidR="00C2701B">
          <w:rPr>
            <w:noProof/>
            <w:webHidden/>
          </w:rPr>
          <w:instrText xml:space="preserve"> PAGEREF _Toc195176737 \h </w:instrText>
        </w:r>
        <w:r w:rsidR="00C2701B">
          <w:rPr>
            <w:noProof/>
            <w:webHidden/>
          </w:rPr>
        </w:r>
        <w:r w:rsidR="00C2701B">
          <w:rPr>
            <w:noProof/>
            <w:webHidden/>
          </w:rPr>
          <w:fldChar w:fldCharType="separate"/>
        </w:r>
        <w:r w:rsidR="00C2701B">
          <w:rPr>
            <w:noProof/>
            <w:webHidden/>
          </w:rPr>
          <w:t>6</w:t>
        </w:r>
        <w:r w:rsidR="00C2701B">
          <w:rPr>
            <w:noProof/>
            <w:webHidden/>
          </w:rPr>
          <w:fldChar w:fldCharType="end"/>
        </w:r>
      </w:hyperlink>
    </w:p>
    <w:p w14:paraId="5F69F5E0" w14:textId="210D546A" w:rsidR="00C2701B" w:rsidRDefault="0094129D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176738" w:history="1">
        <w:r w:rsidR="00C2701B" w:rsidRPr="00613E4B">
          <w:rPr>
            <w:rStyle w:val="af8"/>
            <w:noProof/>
          </w:rPr>
          <w:t>1.1 Краткая характеристика объекта автоматизации</w:t>
        </w:r>
        <w:r w:rsidR="00C2701B">
          <w:rPr>
            <w:noProof/>
            <w:webHidden/>
          </w:rPr>
          <w:tab/>
        </w:r>
        <w:r w:rsidR="00C2701B">
          <w:rPr>
            <w:noProof/>
            <w:webHidden/>
          </w:rPr>
          <w:fldChar w:fldCharType="begin"/>
        </w:r>
        <w:r w:rsidR="00C2701B">
          <w:rPr>
            <w:noProof/>
            <w:webHidden/>
          </w:rPr>
          <w:instrText xml:space="preserve"> PAGEREF _Toc195176738 \h </w:instrText>
        </w:r>
        <w:r w:rsidR="00C2701B">
          <w:rPr>
            <w:noProof/>
            <w:webHidden/>
          </w:rPr>
        </w:r>
        <w:r w:rsidR="00C2701B">
          <w:rPr>
            <w:noProof/>
            <w:webHidden/>
          </w:rPr>
          <w:fldChar w:fldCharType="separate"/>
        </w:r>
        <w:r w:rsidR="00C2701B">
          <w:rPr>
            <w:noProof/>
            <w:webHidden/>
          </w:rPr>
          <w:t>6</w:t>
        </w:r>
        <w:r w:rsidR="00C2701B">
          <w:rPr>
            <w:noProof/>
            <w:webHidden/>
          </w:rPr>
          <w:fldChar w:fldCharType="end"/>
        </w:r>
      </w:hyperlink>
    </w:p>
    <w:p w14:paraId="7F0A6E3C" w14:textId="0A98FE1F" w:rsidR="00C2701B" w:rsidRDefault="0094129D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176739" w:history="1">
        <w:r w:rsidR="00C2701B" w:rsidRPr="00613E4B">
          <w:rPr>
            <w:rStyle w:val="af8"/>
            <w:noProof/>
          </w:rPr>
          <w:t>1.2 Сбор и анализ функциональных требований</w:t>
        </w:r>
        <w:r w:rsidR="00C2701B">
          <w:rPr>
            <w:noProof/>
            <w:webHidden/>
          </w:rPr>
          <w:tab/>
        </w:r>
        <w:r w:rsidR="00C2701B">
          <w:rPr>
            <w:noProof/>
            <w:webHidden/>
          </w:rPr>
          <w:fldChar w:fldCharType="begin"/>
        </w:r>
        <w:r w:rsidR="00C2701B">
          <w:rPr>
            <w:noProof/>
            <w:webHidden/>
          </w:rPr>
          <w:instrText xml:space="preserve"> PAGEREF _Toc195176739 \h </w:instrText>
        </w:r>
        <w:r w:rsidR="00C2701B">
          <w:rPr>
            <w:noProof/>
            <w:webHidden/>
          </w:rPr>
        </w:r>
        <w:r w:rsidR="00C2701B">
          <w:rPr>
            <w:noProof/>
            <w:webHidden/>
          </w:rPr>
          <w:fldChar w:fldCharType="separate"/>
        </w:r>
        <w:r w:rsidR="00C2701B">
          <w:rPr>
            <w:noProof/>
            <w:webHidden/>
          </w:rPr>
          <w:t>10</w:t>
        </w:r>
        <w:r w:rsidR="00C2701B">
          <w:rPr>
            <w:noProof/>
            <w:webHidden/>
          </w:rPr>
          <w:fldChar w:fldCharType="end"/>
        </w:r>
      </w:hyperlink>
    </w:p>
    <w:p w14:paraId="4E33E829" w14:textId="2EDDB96A" w:rsidR="00C2701B" w:rsidRDefault="0094129D">
      <w:pPr>
        <w:pStyle w:val="1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176740" w:history="1">
        <w:r w:rsidR="00C2701B" w:rsidRPr="00613E4B">
          <w:rPr>
            <w:rStyle w:val="af8"/>
            <w:noProof/>
          </w:rPr>
          <w:t>2 Проектирование системы</w:t>
        </w:r>
        <w:r w:rsidR="00C2701B">
          <w:rPr>
            <w:noProof/>
            <w:webHidden/>
          </w:rPr>
          <w:tab/>
        </w:r>
        <w:r w:rsidR="00C2701B">
          <w:rPr>
            <w:noProof/>
            <w:webHidden/>
          </w:rPr>
          <w:fldChar w:fldCharType="begin"/>
        </w:r>
        <w:r w:rsidR="00C2701B">
          <w:rPr>
            <w:noProof/>
            <w:webHidden/>
          </w:rPr>
          <w:instrText xml:space="preserve"> PAGEREF _Toc195176740 \h </w:instrText>
        </w:r>
        <w:r w:rsidR="00C2701B">
          <w:rPr>
            <w:noProof/>
            <w:webHidden/>
          </w:rPr>
        </w:r>
        <w:r w:rsidR="00C2701B">
          <w:rPr>
            <w:noProof/>
            <w:webHidden/>
          </w:rPr>
          <w:fldChar w:fldCharType="separate"/>
        </w:r>
        <w:r w:rsidR="00C2701B">
          <w:rPr>
            <w:noProof/>
            <w:webHidden/>
          </w:rPr>
          <w:t>15</w:t>
        </w:r>
        <w:r w:rsidR="00C2701B">
          <w:rPr>
            <w:noProof/>
            <w:webHidden/>
          </w:rPr>
          <w:fldChar w:fldCharType="end"/>
        </w:r>
      </w:hyperlink>
    </w:p>
    <w:p w14:paraId="385E4A2E" w14:textId="501C8F91" w:rsidR="00C2701B" w:rsidRDefault="0094129D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176741" w:history="1">
        <w:r w:rsidR="00C2701B" w:rsidRPr="00613E4B">
          <w:rPr>
            <w:rStyle w:val="af8"/>
            <w:noProof/>
          </w:rPr>
          <w:t>2.1 Структурно-функциональное моделирование</w:t>
        </w:r>
        <w:r w:rsidR="00C2701B">
          <w:rPr>
            <w:noProof/>
            <w:webHidden/>
          </w:rPr>
          <w:tab/>
        </w:r>
        <w:r w:rsidR="00C2701B">
          <w:rPr>
            <w:noProof/>
            <w:webHidden/>
          </w:rPr>
          <w:fldChar w:fldCharType="begin"/>
        </w:r>
        <w:r w:rsidR="00C2701B">
          <w:rPr>
            <w:noProof/>
            <w:webHidden/>
          </w:rPr>
          <w:instrText xml:space="preserve"> PAGEREF _Toc195176741 \h </w:instrText>
        </w:r>
        <w:r w:rsidR="00C2701B">
          <w:rPr>
            <w:noProof/>
            <w:webHidden/>
          </w:rPr>
        </w:r>
        <w:r w:rsidR="00C2701B">
          <w:rPr>
            <w:noProof/>
            <w:webHidden/>
          </w:rPr>
          <w:fldChar w:fldCharType="separate"/>
        </w:r>
        <w:r w:rsidR="00C2701B">
          <w:rPr>
            <w:noProof/>
            <w:webHidden/>
          </w:rPr>
          <w:t>15</w:t>
        </w:r>
        <w:r w:rsidR="00C2701B">
          <w:rPr>
            <w:noProof/>
            <w:webHidden/>
          </w:rPr>
          <w:fldChar w:fldCharType="end"/>
        </w:r>
      </w:hyperlink>
    </w:p>
    <w:p w14:paraId="1450A606" w14:textId="106A8013" w:rsidR="00C2701B" w:rsidRDefault="0094129D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176742" w:history="1">
        <w:r w:rsidR="00C2701B" w:rsidRPr="00613E4B">
          <w:rPr>
            <w:rStyle w:val="af8"/>
            <w:noProof/>
          </w:rPr>
          <w:t>2.2 Моделирование баз данных</w:t>
        </w:r>
        <w:r w:rsidR="00C2701B">
          <w:rPr>
            <w:noProof/>
            <w:webHidden/>
          </w:rPr>
          <w:tab/>
        </w:r>
        <w:r w:rsidR="00C2701B">
          <w:rPr>
            <w:noProof/>
            <w:webHidden/>
          </w:rPr>
          <w:fldChar w:fldCharType="begin"/>
        </w:r>
        <w:r w:rsidR="00C2701B">
          <w:rPr>
            <w:noProof/>
            <w:webHidden/>
          </w:rPr>
          <w:instrText xml:space="preserve"> PAGEREF _Toc195176742 \h </w:instrText>
        </w:r>
        <w:r w:rsidR="00C2701B">
          <w:rPr>
            <w:noProof/>
            <w:webHidden/>
          </w:rPr>
        </w:r>
        <w:r w:rsidR="00C2701B">
          <w:rPr>
            <w:noProof/>
            <w:webHidden/>
          </w:rPr>
          <w:fldChar w:fldCharType="separate"/>
        </w:r>
        <w:r w:rsidR="00C2701B">
          <w:rPr>
            <w:noProof/>
            <w:webHidden/>
          </w:rPr>
          <w:t>17</w:t>
        </w:r>
        <w:r w:rsidR="00C2701B">
          <w:rPr>
            <w:noProof/>
            <w:webHidden/>
          </w:rPr>
          <w:fldChar w:fldCharType="end"/>
        </w:r>
      </w:hyperlink>
    </w:p>
    <w:p w14:paraId="74FDE973" w14:textId="700428D6" w:rsidR="00C2701B" w:rsidRDefault="0094129D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176743" w:history="1">
        <w:r w:rsidR="00C2701B" w:rsidRPr="00613E4B">
          <w:rPr>
            <w:rStyle w:val="af8"/>
            <w:noProof/>
          </w:rPr>
          <w:t>2.3 Архитектурное моделирование</w:t>
        </w:r>
        <w:r w:rsidR="00C2701B">
          <w:rPr>
            <w:noProof/>
            <w:webHidden/>
          </w:rPr>
          <w:tab/>
        </w:r>
        <w:r w:rsidR="00C2701B">
          <w:rPr>
            <w:noProof/>
            <w:webHidden/>
          </w:rPr>
          <w:fldChar w:fldCharType="begin"/>
        </w:r>
        <w:r w:rsidR="00C2701B">
          <w:rPr>
            <w:noProof/>
            <w:webHidden/>
          </w:rPr>
          <w:instrText xml:space="preserve"> PAGEREF _Toc195176743 \h </w:instrText>
        </w:r>
        <w:r w:rsidR="00C2701B">
          <w:rPr>
            <w:noProof/>
            <w:webHidden/>
          </w:rPr>
        </w:r>
        <w:r w:rsidR="00C2701B">
          <w:rPr>
            <w:noProof/>
            <w:webHidden/>
          </w:rPr>
          <w:fldChar w:fldCharType="separate"/>
        </w:r>
        <w:r w:rsidR="00C2701B">
          <w:rPr>
            <w:noProof/>
            <w:webHidden/>
          </w:rPr>
          <w:t>17</w:t>
        </w:r>
        <w:r w:rsidR="00C2701B">
          <w:rPr>
            <w:noProof/>
            <w:webHidden/>
          </w:rPr>
          <w:fldChar w:fldCharType="end"/>
        </w:r>
      </w:hyperlink>
    </w:p>
    <w:p w14:paraId="4BF1E699" w14:textId="750120E1" w:rsidR="00C2701B" w:rsidRDefault="0094129D">
      <w:pPr>
        <w:pStyle w:val="1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176744" w:history="1">
        <w:r w:rsidR="00C2701B" w:rsidRPr="00613E4B">
          <w:rPr>
            <w:rStyle w:val="af8"/>
            <w:noProof/>
          </w:rPr>
          <w:t>3 Разработка</w:t>
        </w:r>
        <w:r w:rsidR="00C2701B">
          <w:rPr>
            <w:noProof/>
            <w:webHidden/>
          </w:rPr>
          <w:tab/>
        </w:r>
        <w:r w:rsidR="00C2701B">
          <w:rPr>
            <w:noProof/>
            <w:webHidden/>
          </w:rPr>
          <w:fldChar w:fldCharType="begin"/>
        </w:r>
        <w:r w:rsidR="00C2701B">
          <w:rPr>
            <w:noProof/>
            <w:webHidden/>
          </w:rPr>
          <w:instrText xml:space="preserve"> PAGEREF _Toc195176744 \h </w:instrText>
        </w:r>
        <w:r w:rsidR="00C2701B">
          <w:rPr>
            <w:noProof/>
            <w:webHidden/>
          </w:rPr>
        </w:r>
        <w:r w:rsidR="00C2701B">
          <w:rPr>
            <w:noProof/>
            <w:webHidden/>
          </w:rPr>
          <w:fldChar w:fldCharType="separate"/>
        </w:r>
        <w:r w:rsidR="00C2701B">
          <w:rPr>
            <w:noProof/>
            <w:webHidden/>
          </w:rPr>
          <w:t>20</w:t>
        </w:r>
        <w:r w:rsidR="00C2701B">
          <w:rPr>
            <w:noProof/>
            <w:webHidden/>
          </w:rPr>
          <w:fldChar w:fldCharType="end"/>
        </w:r>
      </w:hyperlink>
    </w:p>
    <w:p w14:paraId="1A28654F" w14:textId="2991898C" w:rsidR="00C2701B" w:rsidRDefault="0094129D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176745" w:history="1">
        <w:r w:rsidR="00C2701B" w:rsidRPr="00613E4B">
          <w:rPr>
            <w:rStyle w:val="af8"/>
            <w:noProof/>
          </w:rPr>
          <w:t>3.1 Выбор средств ведения разработки</w:t>
        </w:r>
        <w:r w:rsidR="00C2701B">
          <w:rPr>
            <w:noProof/>
            <w:webHidden/>
          </w:rPr>
          <w:tab/>
        </w:r>
        <w:r w:rsidR="00C2701B">
          <w:rPr>
            <w:noProof/>
            <w:webHidden/>
          </w:rPr>
          <w:fldChar w:fldCharType="begin"/>
        </w:r>
        <w:r w:rsidR="00C2701B">
          <w:rPr>
            <w:noProof/>
            <w:webHidden/>
          </w:rPr>
          <w:instrText xml:space="preserve"> PAGEREF _Toc195176745 \h </w:instrText>
        </w:r>
        <w:r w:rsidR="00C2701B">
          <w:rPr>
            <w:noProof/>
            <w:webHidden/>
          </w:rPr>
        </w:r>
        <w:r w:rsidR="00C2701B">
          <w:rPr>
            <w:noProof/>
            <w:webHidden/>
          </w:rPr>
          <w:fldChar w:fldCharType="separate"/>
        </w:r>
        <w:r w:rsidR="00C2701B">
          <w:rPr>
            <w:noProof/>
            <w:webHidden/>
          </w:rPr>
          <w:t>20</w:t>
        </w:r>
        <w:r w:rsidR="00C2701B">
          <w:rPr>
            <w:noProof/>
            <w:webHidden/>
          </w:rPr>
          <w:fldChar w:fldCharType="end"/>
        </w:r>
      </w:hyperlink>
    </w:p>
    <w:p w14:paraId="1AC3467E" w14:textId="405180F9" w:rsidR="00C2701B" w:rsidRDefault="0094129D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176746" w:history="1">
        <w:r w:rsidR="00C2701B" w:rsidRPr="00613E4B">
          <w:rPr>
            <w:rStyle w:val="af8"/>
            <w:noProof/>
          </w:rPr>
          <w:t>3.2 Разработка БД</w:t>
        </w:r>
        <w:r w:rsidR="00C2701B">
          <w:rPr>
            <w:noProof/>
            <w:webHidden/>
          </w:rPr>
          <w:tab/>
        </w:r>
        <w:r w:rsidR="00C2701B">
          <w:rPr>
            <w:noProof/>
            <w:webHidden/>
          </w:rPr>
          <w:fldChar w:fldCharType="begin"/>
        </w:r>
        <w:r w:rsidR="00C2701B">
          <w:rPr>
            <w:noProof/>
            <w:webHidden/>
          </w:rPr>
          <w:instrText xml:space="preserve"> PAGEREF _Toc195176746 \h </w:instrText>
        </w:r>
        <w:r w:rsidR="00C2701B">
          <w:rPr>
            <w:noProof/>
            <w:webHidden/>
          </w:rPr>
        </w:r>
        <w:r w:rsidR="00C2701B">
          <w:rPr>
            <w:noProof/>
            <w:webHidden/>
          </w:rPr>
          <w:fldChar w:fldCharType="separate"/>
        </w:r>
        <w:r w:rsidR="00C2701B">
          <w:rPr>
            <w:noProof/>
            <w:webHidden/>
          </w:rPr>
          <w:t>21</w:t>
        </w:r>
        <w:r w:rsidR="00C2701B">
          <w:rPr>
            <w:noProof/>
            <w:webHidden/>
          </w:rPr>
          <w:fldChar w:fldCharType="end"/>
        </w:r>
      </w:hyperlink>
    </w:p>
    <w:p w14:paraId="50740B7E" w14:textId="4F297C53" w:rsidR="00C2701B" w:rsidRDefault="0094129D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176747" w:history="1">
        <w:r w:rsidR="00C2701B" w:rsidRPr="00613E4B">
          <w:rPr>
            <w:rStyle w:val="af8"/>
            <w:noProof/>
          </w:rPr>
          <w:t>3.3 Разработка системы мониторинга параметров</w:t>
        </w:r>
        <w:r w:rsidR="00C2701B">
          <w:rPr>
            <w:noProof/>
            <w:webHidden/>
          </w:rPr>
          <w:tab/>
        </w:r>
        <w:r w:rsidR="00C2701B">
          <w:rPr>
            <w:noProof/>
            <w:webHidden/>
          </w:rPr>
          <w:fldChar w:fldCharType="begin"/>
        </w:r>
        <w:r w:rsidR="00C2701B">
          <w:rPr>
            <w:noProof/>
            <w:webHidden/>
          </w:rPr>
          <w:instrText xml:space="preserve"> PAGEREF _Toc195176747 \h </w:instrText>
        </w:r>
        <w:r w:rsidR="00C2701B">
          <w:rPr>
            <w:noProof/>
            <w:webHidden/>
          </w:rPr>
        </w:r>
        <w:r w:rsidR="00C2701B">
          <w:rPr>
            <w:noProof/>
            <w:webHidden/>
          </w:rPr>
          <w:fldChar w:fldCharType="separate"/>
        </w:r>
        <w:r w:rsidR="00C2701B">
          <w:rPr>
            <w:noProof/>
            <w:webHidden/>
          </w:rPr>
          <w:t>23</w:t>
        </w:r>
        <w:r w:rsidR="00C2701B">
          <w:rPr>
            <w:noProof/>
            <w:webHidden/>
          </w:rPr>
          <w:fldChar w:fldCharType="end"/>
        </w:r>
      </w:hyperlink>
    </w:p>
    <w:p w14:paraId="0EE9B1B3" w14:textId="4300C495" w:rsidR="00C2701B" w:rsidRDefault="0094129D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176748" w:history="1">
        <w:r w:rsidR="00C2701B" w:rsidRPr="00613E4B">
          <w:rPr>
            <w:rStyle w:val="af8"/>
            <w:noProof/>
          </w:rPr>
          <w:t>3.4 Разработка интерфейса</w:t>
        </w:r>
        <w:r w:rsidR="00C2701B">
          <w:rPr>
            <w:noProof/>
            <w:webHidden/>
          </w:rPr>
          <w:tab/>
        </w:r>
        <w:r w:rsidR="00C2701B">
          <w:rPr>
            <w:noProof/>
            <w:webHidden/>
          </w:rPr>
          <w:fldChar w:fldCharType="begin"/>
        </w:r>
        <w:r w:rsidR="00C2701B">
          <w:rPr>
            <w:noProof/>
            <w:webHidden/>
          </w:rPr>
          <w:instrText xml:space="preserve"> PAGEREF _Toc195176748 \h </w:instrText>
        </w:r>
        <w:r w:rsidR="00C2701B">
          <w:rPr>
            <w:noProof/>
            <w:webHidden/>
          </w:rPr>
        </w:r>
        <w:r w:rsidR="00C2701B">
          <w:rPr>
            <w:noProof/>
            <w:webHidden/>
          </w:rPr>
          <w:fldChar w:fldCharType="separate"/>
        </w:r>
        <w:r w:rsidR="00C2701B">
          <w:rPr>
            <w:noProof/>
            <w:webHidden/>
          </w:rPr>
          <w:t>25</w:t>
        </w:r>
        <w:r w:rsidR="00C2701B">
          <w:rPr>
            <w:noProof/>
            <w:webHidden/>
          </w:rPr>
          <w:fldChar w:fldCharType="end"/>
        </w:r>
      </w:hyperlink>
    </w:p>
    <w:p w14:paraId="3652DA19" w14:textId="793B0AAE" w:rsidR="00C2701B" w:rsidRDefault="0094129D">
      <w:pPr>
        <w:pStyle w:val="1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176749" w:history="1">
        <w:r w:rsidR="00C2701B" w:rsidRPr="00613E4B">
          <w:rPr>
            <w:rStyle w:val="af8"/>
            <w:noProof/>
          </w:rPr>
          <w:t>4 Тестирование системы мониторинга</w:t>
        </w:r>
        <w:r w:rsidR="00C2701B">
          <w:rPr>
            <w:noProof/>
            <w:webHidden/>
          </w:rPr>
          <w:tab/>
        </w:r>
        <w:r w:rsidR="00C2701B">
          <w:rPr>
            <w:noProof/>
            <w:webHidden/>
          </w:rPr>
          <w:fldChar w:fldCharType="begin"/>
        </w:r>
        <w:r w:rsidR="00C2701B">
          <w:rPr>
            <w:noProof/>
            <w:webHidden/>
          </w:rPr>
          <w:instrText xml:space="preserve"> PAGEREF _Toc195176749 \h </w:instrText>
        </w:r>
        <w:r w:rsidR="00C2701B">
          <w:rPr>
            <w:noProof/>
            <w:webHidden/>
          </w:rPr>
        </w:r>
        <w:r w:rsidR="00C2701B">
          <w:rPr>
            <w:noProof/>
            <w:webHidden/>
          </w:rPr>
          <w:fldChar w:fldCharType="separate"/>
        </w:r>
        <w:r w:rsidR="00C2701B">
          <w:rPr>
            <w:noProof/>
            <w:webHidden/>
          </w:rPr>
          <w:t>28</w:t>
        </w:r>
        <w:r w:rsidR="00C2701B">
          <w:rPr>
            <w:noProof/>
            <w:webHidden/>
          </w:rPr>
          <w:fldChar w:fldCharType="end"/>
        </w:r>
      </w:hyperlink>
    </w:p>
    <w:p w14:paraId="2385C228" w14:textId="155D500E" w:rsidR="00C2701B" w:rsidRDefault="0094129D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176750" w:history="1">
        <w:r w:rsidR="00C2701B" w:rsidRPr="00613E4B">
          <w:rPr>
            <w:rStyle w:val="af8"/>
            <w:noProof/>
          </w:rPr>
          <w:t>4.1 Выбор средств ведения разработки</w:t>
        </w:r>
        <w:r w:rsidR="00C2701B">
          <w:rPr>
            <w:noProof/>
            <w:webHidden/>
          </w:rPr>
          <w:tab/>
        </w:r>
        <w:r w:rsidR="00C2701B">
          <w:rPr>
            <w:noProof/>
            <w:webHidden/>
          </w:rPr>
          <w:fldChar w:fldCharType="begin"/>
        </w:r>
        <w:r w:rsidR="00C2701B">
          <w:rPr>
            <w:noProof/>
            <w:webHidden/>
          </w:rPr>
          <w:instrText xml:space="preserve"> PAGEREF _Toc195176750 \h </w:instrText>
        </w:r>
        <w:r w:rsidR="00C2701B">
          <w:rPr>
            <w:noProof/>
            <w:webHidden/>
          </w:rPr>
        </w:r>
        <w:r w:rsidR="00C2701B">
          <w:rPr>
            <w:noProof/>
            <w:webHidden/>
          </w:rPr>
          <w:fldChar w:fldCharType="separate"/>
        </w:r>
        <w:r w:rsidR="00C2701B">
          <w:rPr>
            <w:noProof/>
            <w:webHidden/>
          </w:rPr>
          <w:t>28</w:t>
        </w:r>
        <w:r w:rsidR="00C2701B">
          <w:rPr>
            <w:noProof/>
            <w:webHidden/>
          </w:rPr>
          <w:fldChar w:fldCharType="end"/>
        </w:r>
      </w:hyperlink>
    </w:p>
    <w:p w14:paraId="5D764089" w14:textId="75440304" w:rsidR="00C2701B" w:rsidRDefault="0094129D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176751" w:history="1">
        <w:r w:rsidR="00C2701B" w:rsidRPr="00613E4B">
          <w:rPr>
            <w:rStyle w:val="af8"/>
            <w:noProof/>
          </w:rPr>
          <w:t>4.2 Модульное тестирование</w:t>
        </w:r>
        <w:r w:rsidR="00C2701B">
          <w:rPr>
            <w:noProof/>
            <w:webHidden/>
          </w:rPr>
          <w:tab/>
        </w:r>
        <w:r w:rsidR="00C2701B">
          <w:rPr>
            <w:noProof/>
            <w:webHidden/>
          </w:rPr>
          <w:fldChar w:fldCharType="begin"/>
        </w:r>
        <w:r w:rsidR="00C2701B">
          <w:rPr>
            <w:noProof/>
            <w:webHidden/>
          </w:rPr>
          <w:instrText xml:space="preserve"> PAGEREF _Toc195176751 \h </w:instrText>
        </w:r>
        <w:r w:rsidR="00C2701B">
          <w:rPr>
            <w:noProof/>
            <w:webHidden/>
          </w:rPr>
        </w:r>
        <w:r w:rsidR="00C2701B">
          <w:rPr>
            <w:noProof/>
            <w:webHidden/>
          </w:rPr>
          <w:fldChar w:fldCharType="separate"/>
        </w:r>
        <w:r w:rsidR="00C2701B">
          <w:rPr>
            <w:noProof/>
            <w:webHidden/>
          </w:rPr>
          <w:t>30</w:t>
        </w:r>
        <w:r w:rsidR="00C2701B">
          <w:rPr>
            <w:noProof/>
            <w:webHidden/>
          </w:rPr>
          <w:fldChar w:fldCharType="end"/>
        </w:r>
      </w:hyperlink>
    </w:p>
    <w:p w14:paraId="1C96B6F7" w14:textId="6F91ECF3" w:rsidR="00C2701B" w:rsidRDefault="0094129D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176752" w:history="1">
        <w:r w:rsidR="00C2701B" w:rsidRPr="00613E4B">
          <w:rPr>
            <w:rStyle w:val="af8"/>
            <w:noProof/>
          </w:rPr>
          <w:t>Результаты тестирования</w:t>
        </w:r>
        <w:r w:rsidR="00C2701B">
          <w:rPr>
            <w:noProof/>
            <w:webHidden/>
          </w:rPr>
          <w:tab/>
        </w:r>
        <w:r w:rsidR="00C2701B">
          <w:rPr>
            <w:noProof/>
            <w:webHidden/>
          </w:rPr>
          <w:fldChar w:fldCharType="begin"/>
        </w:r>
        <w:r w:rsidR="00C2701B">
          <w:rPr>
            <w:noProof/>
            <w:webHidden/>
          </w:rPr>
          <w:instrText xml:space="preserve"> PAGEREF _Toc195176752 \h </w:instrText>
        </w:r>
        <w:r w:rsidR="00C2701B">
          <w:rPr>
            <w:noProof/>
            <w:webHidden/>
          </w:rPr>
        </w:r>
        <w:r w:rsidR="00C2701B">
          <w:rPr>
            <w:noProof/>
            <w:webHidden/>
          </w:rPr>
          <w:fldChar w:fldCharType="separate"/>
        </w:r>
        <w:r w:rsidR="00C2701B">
          <w:rPr>
            <w:noProof/>
            <w:webHidden/>
          </w:rPr>
          <w:t>32</w:t>
        </w:r>
        <w:r w:rsidR="00C2701B">
          <w:rPr>
            <w:noProof/>
            <w:webHidden/>
          </w:rPr>
          <w:fldChar w:fldCharType="end"/>
        </w:r>
      </w:hyperlink>
    </w:p>
    <w:p w14:paraId="5CF5EA7C" w14:textId="615CB272" w:rsidR="00C2701B" w:rsidRDefault="0094129D">
      <w:pPr>
        <w:pStyle w:val="1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176753" w:history="1">
        <w:r w:rsidR="00C2701B" w:rsidRPr="00613E4B">
          <w:rPr>
            <w:rStyle w:val="af8"/>
            <w:noProof/>
          </w:rPr>
          <w:t>ЗАКЛЮЧЕНИЕ</w:t>
        </w:r>
        <w:r w:rsidR="00C2701B">
          <w:rPr>
            <w:noProof/>
            <w:webHidden/>
          </w:rPr>
          <w:tab/>
        </w:r>
        <w:r w:rsidR="00C2701B">
          <w:rPr>
            <w:noProof/>
            <w:webHidden/>
          </w:rPr>
          <w:fldChar w:fldCharType="begin"/>
        </w:r>
        <w:r w:rsidR="00C2701B">
          <w:rPr>
            <w:noProof/>
            <w:webHidden/>
          </w:rPr>
          <w:instrText xml:space="preserve"> PAGEREF _Toc195176753 \h </w:instrText>
        </w:r>
        <w:r w:rsidR="00C2701B">
          <w:rPr>
            <w:noProof/>
            <w:webHidden/>
          </w:rPr>
        </w:r>
        <w:r w:rsidR="00C2701B">
          <w:rPr>
            <w:noProof/>
            <w:webHidden/>
          </w:rPr>
          <w:fldChar w:fldCharType="separate"/>
        </w:r>
        <w:r w:rsidR="00C2701B">
          <w:rPr>
            <w:noProof/>
            <w:webHidden/>
          </w:rPr>
          <w:t>33</w:t>
        </w:r>
        <w:r w:rsidR="00C2701B">
          <w:rPr>
            <w:noProof/>
            <w:webHidden/>
          </w:rPr>
          <w:fldChar w:fldCharType="end"/>
        </w:r>
      </w:hyperlink>
    </w:p>
    <w:p w14:paraId="61317F32" w14:textId="29E16F20" w:rsidR="00C2701B" w:rsidRDefault="0094129D">
      <w:pPr>
        <w:pStyle w:val="1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176754" w:history="1">
        <w:r w:rsidR="00C2701B" w:rsidRPr="00613E4B">
          <w:rPr>
            <w:rStyle w:val="af8"/>
            <w:noProof/>
          </w:rPr>
          <w:t>СПИСОК ИСПОЛЬЗОВАННЫХ ИСТОЧНИКОВ</w:t>
        </w:r>
        <w:r w:rsidR="00C2701B">
          <w:rPr>
            <w:noProof/>
            <w:webHidden/>
          </w:rPr>
          <w:tab/>
        </w:r>
        <w:r w:rsidR="00C2701B">
          <w:rPr>
            <w:noProof/>
            <w:webHidden/>
          </w:rPr>
          <w:fldChar w:fldCharType="begin"/>
        </w:r>
        <w:r w:rsidR="00C2701B">
          <w:rPr>
            <w:noProof/>
            <w:webHidden/>
          </w:rPr>
          <w:instrText xml:space="preserve"> PAGEREF _Toc195176754 \h </w:instrText>
        </w:r>
        <w:r w:rsidR="00C2701B">
          <w:rPr>
            <w:noProof/>
            <w:webHidden/>
          </w:rPr>
        </w:r>
        <w:r w:rsidR="00C2701B">
          <w:rPr>
            <w:noProof/>
            <w:webHidden/>
          </w:rPr>
          <w:fldChar w:fldCharType="separate"/>
        </w:r>
        <w:r w:rsidR="00C2701B">
          <w:rPr>
            <w:noProof/>
            <w:webHidden/>
          </w:rPr>
          <w:t>34</w:t>
        </w:r>
        <w:r w:rsidR="00C2701B">
          <w:rPr>
            <w:noProof/>
            <w:webHidden/>
          </w:rPr>
          <w:fldChar w:fldCharType="end"/>
        </w:r>
      </w:hyperlink>
    </w:p>
    <w:p w14:paraId="42E98D70" w14:textId="79DC60DA" w:rsidR="00C2701B" w:rsidRDefault="0094129D">
      <w:pPr>
        <w:pStyle w:val="1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176755" w:history="1">
        <w:r w:rsidR="00C2701B" w:rsidRPr="00613E4B">
          <w:rPr>
            <w:rStyle w:val="af8"/>
            <w:noProof/>
          </w:rPr>
          <w:t>ПРИЛОЖЕНИЯ</w:t>
        </w:r>
        <w:r w:rsidR="00C2701B">
          <w:rPr>
            <w:noProof/>
            <w:webHidden/>
          </w:rPr>
          <w:tab/>
        </w:r>
        <w:r w:rsidR="00C2701B">
          <w:rPr>
            <w:noProof/>
            <w:webHidden/>
          </w:rPr>
          <w:fldChar w:fldCharType="begin"/>
        </w:r>
        <w:r w:rsidR="00C2701B">
          <w:rPr>
            <w:noProof/>
            <w:webHidden/>
          </w:rPr>
          <w:instrText xml:space="preserve"> PAGEREF _Toc195176755 \h </w:instrText>
        </w:r>
        <w:r w:rsidR="00C2701B">
          <w:rPr>
            <w:noProof/>
            <w:webHidden/>
          </w:rPr>
        </w:r>
        <w:r w:rsidR="00C2701B">
          <w:rPr>
            <w:noProof/>
            <w:webHidden/>
          </w:rPr>
          <w:fldChar w:fldCharType="separate"/>
        </w:r>
        <w:r w:rsidR="00C2701B">
          <w:rPr>
            <w:noProof/>
            <w:webHidden/>
          </w:rPr>
          <w:t>35</w:t>
        </w:r>
        <w:r w:rsidR="00C2701B">
          <w:rPr>
            <w:noProof/>
            <w:webHidden/>
          </w:rPr>
          <w:fldChar w:fldCharType="end"/>
        </w:r>
      </w:hyperlink>
    </w:p>
    <w:p w14:paraId="14E3C739" w14:textId="6FAB1236" w:rsidR="00C2701B" w:rsidRDefault="0094129D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176756" w:history="1">
        <w:r w:rsidR="00C2701B" w:rsidRPr="00613E4B">
          <w:rPr>
            <w:rStyle w:val="af8"/>
            <w:noProof/>
          </w:rPr>
          <w:t>Приложение А</w:t>
        </w:r>
        <w:r w:rsidR="00C2701B">
          <w:rPr>
            <w:noProof/>
            <w:webHidden/>
          </w:rPr>
          <w:tab/>
        </w:r>
        <w:r w:rsidR="00C2701B">
          <w:rPr>
            <w:noProof/>
            <w:webHidden/>
          </w:rPr>
          <w:fldChar w:fldCharType="begin"/>
        </w:r>
        <w:r w:rsidR="00C2701B">
          <w:rPr>
            <w:noProof/>
            <w:webHidden/>
          </w:rPr>
          <w:instrText xml:space="preserve"> PAGEREF _Toc195176756 \h </w:instrText>
        </w:r>
        <w:r w:rsidR="00C2701B">
          <w:rPr>
            <w:noProof/>
            <w:webHidden/>
          </w:rPr>
        </w:r>
        <w:r w:rsidR="00C2701B">
          <w:rPr>
            <w:noProof/>
            <w:webHidden/>
          </w:rPr>
          <w:fldChar w:fldCharType="separate"/>
        </w:r>
        <w:r w:rsidR="00C2701B">
          <w:rPr>
            <w:noProof/>
            <w:webHidden/>
          </w:rPr>
          <w:t>36</w:t>
        </w:r>
        <w:r w:rsidR="00C2701B">
          <w:rPr>
            <w:noProof/>
            <w:webHidden/>
          </w:rPr>
          <w:fldChar w:fldCharType="end"/>
        </w:r>
      </w:hyperlink>
    </w:p>
    <w:p w14:paraId="015E9EC4" w14:textId="60A3B749" w:rsidR="00C2701B" w:rsidRDefault="0094129D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176757" w:history="1">
        <w:r w:rsidR="00C2701B" w:rsidRPr="00613E4B">
          <w:rPr>
            <w:rStyle w:val="af8"/>
            <w:noProof/>
          </w:rPr>
          <w:t>Приложение Б</w:t>
        </w:r>
        <w:r w:rsidR="00C2701B">
          <w:rPr>
            <w:noProof/>
            <w:webHidden/>
          </w:rPr>
          <w:tab/>
        </w:r>
        <w:r w:rsidR="00C2701B">
          <w:rPr>
            <w:noProof/>
            <w:webHidden/>
          </w:rPr>
          <w:fldChar w:fldCharType="begin"/>
        </w:r>
        <w:r w:rsidR="00C2701B">
          <w:rPr>
            <w:noProof/>
            <w:webHidden/>
          </w:rPr>
          <w:instrText xml:space="preserve"> PAGEREF _Toc195176757 \h </w:instrText>
        </w:r>
        <w:r w:rsidR="00C2701B">
          <w:rPr>
            <w:noProof/>
            <w:webHidden/>
          </w:rPr>
        </w:r>
        <w:r w:rsidR="00C2701B">
          <w:rPr>
            <w:noProof/>
            <w:webHidden/>
          </w:rPr>
          <w:fldChar w:fldCharType="separate"/>
        </w:r>
        <w:r w:rsidR="00C2701B">
          <w:rPr>
            <w:noProof/>
            <w:webHidden/>
          </w:rPr>
          <w:t>37</w:t>
        </w:r>
        <w:r w:rsidR="00C2701B">
          <w:rPr>
            <w:noProof/>
            <w:webHidden/>
          </w:rPr>
          <w:fldChar w:fldCharType="end"/>
        </w:r>
      </w:hyperlink>
    </w:p>
    <w:p w14:paraId="29073665" w14:textId="25FD7C81" w:rsidR="008E13AF" w:rsidRDefault="006B5936" w:rsidP="008E13AF">
      <w:pPr>
        <w:ind w:firstLine="0"/>
        <w:sectPr w:rsidR="008E13AF" w:rsidSect="00233BEE"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  <w:r>
        <w:fldChar w:fldCharType="end"/>
      </w:r>
    </w:p>
    <w:p w14:paraId="14BE9B48" w14:textId="1FC55517" w:rsidR="00E13C8D" w:rsidRDefault="00E13C8D" w:rsidP="00C016AA">
      <w:pPr>
        <w:pStyle w:val="1"/>
      </w:pPr>
      <w:bookmarkStart w:id="2" w:name="_Toc195176736"/>
      <w:r>
        <w:lastRenderedPageBreak/>
        <w:t>ВВЕДЕНИЕ</w:t>
      </w:r>
      <w:bookmarkEnd w:id="2"/>
    </w:p>
    <w:p w14:paraId="2E7345FE" w14:textId="204D7DC1" w:rsidR="00CD36AA" w:rsidRPr="00E13C8D" w:rsidRDefault="003864CF" w:rsidP="00CD36AA">
      <w:r>
        <w:t>Современные предприятия используют множество систем мониторинга и обработки данных, передаваемых как в пределах цеха, так и между подразделениями самого предприятия и их партнёров. Автоматический сбор информации позволяет удешевить производственный процесс, снизить влияние человеческого фактора на результаты производства и увеличить скорость самого производства. Автоматизированная система мониторинга параметров производства позволяет в режиме реального времени наблюдать за состоянием нужных узлов, вывести отклонения параметров от нормы</w:t>
      </w:r>
      <w:r w:rsidR="00E430A3">
        <w:t xml:space="preserve"> и сформировать отчёт с подробным описанием изменений. В данной работе рассматривается проектирование </w:t>
      </w:r>
      <w:r w:rsidR="00E430A3" w:rsidRPr="00E430A3">
        <w:t>автоматизированной системы мониторинга параметров производства кабельной продукции в реальном времени</w:t>
      </w:r>
      <w:r w:rsidR="00E430A3">
        <w:t xml:space="preserve"> для участка производства СИП кабелей, на котором происходит нанесение изоляции.</w:t>
      </w:r>
    </w:p>
    <w:p w14:paraId="1750EB9B" w14:textId="253C24A5" w:rsidR="00C016AA" w:rsidRDefault="00C016AA" w:rsidP="00C016AA">
      <w:pPr>
        <w:pStyle w:val="1"/>
      </w:pPr>
      <w:bookmarkStart w:id="3" w:name="_Toc195176737"/>
      <w:r>
        <w:lastRenderedPageBreak/>
        <w:t xml:space="preserve">1 </w:t>
      </w:r>
      <w:r w:rsidR="003350E1">
        <w:t>Аналитический раздел</w:t>
      </w:r>
      <w:bookmarkEnd w:id="3"/>
    </w:p>
    <w:p w14:paraId="02796719" w14:textId="42DD420F" w:rsidR="003350E1" w:rsidRPr="003350E1" w:rsidRDefault="003350E1" w:rsidP="003350E1">
      <w:pPr>
        <w:pStyle w:val="2"/>
      </w:pPr>
      <w:bookmarkStart w:id="4" w:name="_Toc195176738"/>
      <w:r>
        <w:t>1.1 Краткая характеристика объекта автоматизации</w:t>
      </w:r>
      <w:bookmarkEnd w:id="4"/>
    </w:p>
    <w:p w14:paraId="1FEE7F24" w14:textId="4C565C46" w:rsidR="00DD5BB5" w:rsidRDefault="00DD5BB5" w:rsidP="00DD5BB5">
      <w:r>
        <w:t>Необходимо автоматизировать передачу всех необходимых данных к пользователю, чтобы пользователь мог контролировать процесс.</w:t>
      </w:r>
    </w:p>
    <w:p w14:paraId="281EBA81" w14:textId="318AFFFD" w:rsidR="00DD5BB5" w:rsidRDefault="00DD5BB5" w:rsidP="00DD5BB5">
      <w:r>
        <w:t>Процесс производства состоит из следующих этапов:</w:t>
      </w:r>
    </w:p>
    <w:p w14:paraId="1B9057A8" w14:textId="27989FB2" w:rsidR="00DD5BB5" w:rsidRDefault="00F24BDA" w:rsidP="00E22D1A">
      <w:pPr>
        <w:pStyle w:val="a"/>
        <w:numPr>
          <w:ilvl w:val="0"/>
          <w:numId w:val="5"/>
        </w:numPr>
      </w:pPr>
      <w:r>
        <w:t>Приём и отбраковка с</w:t>
      </w:r>
      <w:r w:rsidR="00DD5BB5">
        <w:t>ырь</w:t>
      </w:r>
      <w:r>
        <w:t>я</w:t>
      </w:r>
      <w:r w:rsidR="00DD5BB5">
        <w:t xml:space="preserve"> (</w:t>
      </w:r>
      <w:r>
        <w:t>алюминиев</w:t>
      </w:r>
      <w:r w:rsidR="00DD70E3">
        <w:t>ая проволока</w:t>
      </w:r>
      <w:r w:rsidR="00DD5BB5">
        <w:t>, полиэтиленовые гранулы</w:t>
      </w:r>
      <w:r w:rsidR="00DD70E3">
        <w:t xml:space="preserve"> (</w:t>
      </w:r>
      <w:r w:rsidR="00DD70E3">
        <w:rPr>
          <w:lang w:val="en-US"/>
        </w:rPr>
        <w:t>PE</w:t>
      </w:r>
      <w:r w:rsidR="00DD70E3">
        <w:t>)</w:t>
      </w:r>
      <w:r w:rsidR="00DD5BB5">
        <w:t>)</w:t>
      </w:r>
    </w:p>
    <w:p w14:paraId="0B7F77C4" w14:textId="04C7DA27" w:rsidR="00DD5BB5" w:rsidRDefault="00DD70E3" w:rsidP="00DD5BB5">
      <w:pPr>
        <w:pStyle w:val="a"/>
      </w:pPr>
      <w:r>
        <w:t>Скрутка проволоки в жилы</w:t>
      </w:r>
    </w:p>
    <w:p w14:paraId="3422425E" w14:textId="58835653" w:rsidR="00DD5BB5" w:rsidRDefault="00DD70E3" w:rsidP="00DD5BB5">
      <w:pPr>
        <w:pStyle w:val="a"/>
      </w:pPr>
      <w:r>
        <w:t>Нанесение изоляции</w:t>
      </w:r>
    </w:p>
    <w:p w14:paraId="67668B00" w14:textId="4C37D7B3" w:rsidR="00DD5BB5" w:rsidRDefault="00DD5BB5" w:rsidP="00DD70E3">
      <w:pPr>
        <w:pStyle w:val="a"/>
      </w:pPr>
      <w:r>
        <w:t>Скрутка</w:t>
      </w:r>
      <w:r w:rsidR="00DD70E3">
        <w:t xml:space="preserve"> жил в кабель</w:t>
      </w:r>
    </w:p>
    <w:p w14:paraId="438FBD26" w14:textId="3C7B3FC8" w:rsidR="00DD5BB5" w:rsidRDefault="00DD5BB5" w:rsidP="00DD70E3">
      <w:pPr>
        <w:pStyle w:val="a"/>
      </w:pPr>
      <w:r>
        <w:t>Фасовка и складирование</w:t>
      </w:r>
    </w:p>
    <w:p w14:paraId="674799E5" w14:textId="0FCEC81B" w:rsidR="00E44492" w:rsidRDefault="00E44492" w:rsidP="00E44492">
      <w:r w:rsidRPr="00FA428C">
        <w:t xml:space="preserve">Используя структурно-функциональный подход и нотацию IDEF0, проведём анализ производства </w:t>
      </w:r>
      <w:r>
        <w:t xml:space="preserve">кабельной продукции </w:t>
      </w:r>
      <w:r w:rsidRPr="00FA428C">
        <w:t>(</w:t>
      </w:r>
      <w:r>
        <w:t>Р</w:t>
      </w:r>
      <w:r w:rsidRPr="00FA428C">
        <w:t>исунок 1</w:t>
      </w:r>
      <w:r w:rsidR="00773086">
        <w:t>.1</w:t>
      </w:r>
      <w:r w:rsidRPr="00FA428C">
        <w:t>).</w:t>
      </w:r>
    </w:p>
    <w:p w14:paraId="40E7E0B3" w14:textId="3D440958" w:rsidR="00E44492" w:rsidRDefault="00F45833" w:rsidP="00E44492">
      <w:pPr>
        <w:pStyle w:val="af1"/>
      </w:pPr>
      <w:r>
        <w:rPr>
          <w:noProof/>
        </w:rPr>
        <w:drawing>
          <wp:inline distT="0" distB="0" distL="0" distR="0" wp14:anchorId="1316BB28" wp14:editId="35546E44">
            <wp:extent cx="5406887" cy="3598794"/>
            <wp:effectExtent l="0" t="0" r="381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898" cy="360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0C32" w14:textId="673041F6" w:rsidR="00E44492" w:rsidRPr="005971C8" w:rsidRDefault="00E44492" w:rsidP="00E44492">
      <w:pPr>
        <w:pStyle w:val="aa"/>
      </w:pPr>
      <w:r>
        <w:t>Рисунок 1</w:t>
      </w:r>
      <w:r w:rsidR="00773086">
        <w:t>.1</w:t>
      </w:r>
      <w:r>
        <w:t xml:space="preserve"> — </w:t>
      </w:r>
      <w:r>
        <w:rPr>
          <w:lang w:val="en-US"/>
        </w:rPr>
        <w:t>IDEF</w:t>
      </w:r>
      <w:r w:rsidRPr="005971C8">
        <w:t>0</w:t>
      </w:r>
    </w:p>
    <w:p w14:paraId="6D4AD429" w14:textId="1D1C89C9" w:rsidR="00E44492" w:rsidRDefault="00E44492" w:rsidP="00D74502">
      <w:r>
        <w:t>В результате анализа выявлены необходимые для производства входные потоки:</w:t>
      </w:r>
    </w:p>
    <w:p w14:paraId="589615B3" w14:textId="03D9C61C" w:rsidR="002A4D97" w:rsidRPr="00F90564" w:rsidRDefault="002A4D97" w:rsidP="00E44492">
      <w:pPr>
        <w:pStyle w:val="a0"/>
      </w:pPr>
      <w:r>
        <w:lastRenderedPageBreak/>
        <w:t>алюминий — материал жил кабелей СИП-4. Поступает в форме проволоки.</w:t>
      </w:r>
    </w:p>
    <w:p w14:paraId="6ABA1A1C" w14:textId="77777777" w:rsidR="00E44492" w:rsidRDefault="00E44492" w:rsidP="00E44492">
      <w:pPr>
        <w:pStyle w:val="a0"/>
      </w:pPr>
      <w:r w:rsidRPr="00F90564">
        <w:t>полиэти</w:t>
      </w:r>
      <w:r>
        <w:t>лен — самый распространённый материал для изоляции электрических кабелей. Поступает в виде гранул.</w:t>
      </w:r>
    </w:p>
    <w:p w14:paraId="00888FB3" w14:textId="77777777" w:rsidR="00E44492" w:rsidRDefault="00E44492" w:rsidP="00E44492">
      <w:r>
        <w:t>В качестве механизмов, позволяющих производству выполнять проектируемые функции и задачи, были выделены следующие:</w:t>
      </w:r>
    </w:p>
    <w:p w14:paraId="422E526D" w14:textId="4B161C77" w:rsidR="00E44492" w:rsidRPr="00F90564" w:rsidRDefault="00E44492" w:rsidP="001C4879">
      <w:pPr>
        <w:pStyle w:val="a0"/>
        <w:tabs>
          <w:tab w:val="clear" w:pos="1276"/>
          <w:tab w:val="num" w:pos="1560"/>
        </w:tabs>
        <w:ind w:left="284"/>
      </w:pPr>
      <w:r>
        <w:t>персонал — операторы и</w:t>
      </w:r>
      <w:r w:rsidRPr="00F90564">
        <w:t xml:space="preserve"> специалисты, управляющие процессом производства, наладкой и обслуживанием оборудования;</w:t>
      </w:r>
    </w:p>
    <w:p w14:paraId="061D0504" w14:textId="77777777" w:rsidR="00E44492" w:rsidRPr="00F90564" w:rsidRDefault="00E44492" w:rsidP="00E44492">
      <w:pPr>
        <w:pStyle w:val="a0"/>
      </w:pPr>
      <w:r w:rsidRPr="00F90564">
        <w:t>экструдер;</w:t>
      </w:r>
    </w:p>
    <w:p w14:paraId="22562B58" w14:textId="2C9844FC" w:rsidR="00E44492" w:rsidRDefault="00E44492" w:rsidP="00E44492">
      <w:pPr>
        <w:pStyle w:val="a0"/>
      </w:pPr>
      <w:r w:rsidRPr="00F90564">
        <w:t>крутильная машина</w:t>
      </w:r>
      <w:r w:rsidR="002A4D97">
        <w:t xml:space="preserve"> для жил</w:t>
      </w:r>
      <w:r>
        <w:t>;</w:t>
      </w:r>
    </w:p>
    <w:p w14:paraId="689B4818" w14:textId="2D182466" w:rsidR="002A4D97" w:rsidRDefault="002A4D97" w:rsidP="00E44492">
      <w:pPr>
        <w:pStyle w:val="a0"/>
      </w:pPr>
      <w:r>
        <w:t>крутильная машина для кабелей;</w:t>
      </w:r>
    </w:p>
    <w:p w14:paraId="5EC98DFB" w14:textId="77777777" w:rsidR="00E44492" w:rsidRPr="00F90564" w:rsidRDefault="00E44492" w:rsidP="00E44492">
      <w:pPr>
        <w:pStyle w:val="a0"/>
      </w:pPr>
      <w:r>
        <w:t>упаковочная машина.</w:t>
      </w:r>
    </w:p>
    <w:p w14:paraId="7558CD2B" w14:textId="77777777" w:rsidR="00E44492" w:rsidRDefault="00E44492" w:rsidP="00E44492">
      <w:r>
        <w:t>Влияние на ход выполнения процессов оказывают управляющие потоки, которые будут учтены при проектировании производства:</w:t>
      </w:r>
    </w:p>
    <w:p w14:paraId="6AC3D58B" w14:textId="77777777" w:rsidR="00E44492" w:rsidRPr="00F90564" w:rsidRDefault="00E44492" w:rsidP="00E44492">
      <w:pPr>
        <w:pStyle w:val="a0"/>
      </w:pPr>
      <w:r>
        <w:t>технологическая карта —</w:t>
      </w:r>
      <w:r w:rsidRPr="00F90564">
        <w:t xml:space="preserve"> описывает процесс выполнения работы или производства продукта с подробными инструкциями и нормативами. Она содержит последовательность этапов, методы и инструменты, которые необходимо использовать, а также время и ресурсы, требуемые для каждого этапа;</w:t>
      </w:r>
    </w:p>
    <w:p w14:paraId="75E41720" w14:textId="77777777" w:rsidR="00E44492" w:rsidRDefault="00E44492" w:rsidP="00E44492">
      <w:pPr>
        <w:pStyle w:val="a0"/>
      </w:pPr>
      <w:r w:rsidRPr="00F90564">
        <w:t>ГОСТы — государственные стандарты, определяющие требования к качеству и безопасности продукции.</w:t>
      </w:r>
    </w:p>
    <w:p w14:paraId="4A581A77" w14:textId="5F745771" w:rsidR="00E44492" w:rsidRDefault="00F45833" w:rsidP="00E44492">
      <w:pPr>
        <w:pStyle w:val="af1"/>
      </w:pPr>
      <w:r>
        <w:rPr>
          <w:noProof/>
        </w:rPr>
        <w:lastRenderedPageBreak/>
        <w:drawing>
          <wp:inline distT="0" distB="0" distL="0" distR="0" wp14:anchorId="01F50076" wp14:editId="59730B4F">
            <wp:extent cx="6120130" cy="40735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C1A2D" w14:textId="030B7176" w:rsidR="00E44492" w:rsidRDefault="00E44492" w:rsidP="00E44492">
      <w:pPr>
        <w:pStyle w:val="aa"/>
      </w:pPr>
      <w:r>
        <w:t xml:space="preserve">Рисунок </w:t>
      </w:r>
      <w:r w:rsidR="00773086">
        <w:t>1.</w:t>
      </w:r>
      <w:r>
        <w:t xml:space="preserve">2 — </w:t>
      </w:r>
      <w:r>
        <w:rPr>
          <w:lang w:val="en-US"/>
        </w:rPr>
        <w:t>IDEF</w:t>
      </w:r>
      <w:r w:rsidRPr="00F90564">
        <w:t xml:space="preserve">0. </w:t>
      </w:r>
      <w:r>
        <w:t>Декомпозиция первого уровня</w:t>
      </w:r>
    </w:p>
    <w:p w14:paraId="52850D1C" w14:textId="27BE789E" w:rsidR="00E44492" w:rsidRDefault="00E44492" w:rsidP="00E44492">
      <w:r w:rsidRPr="00F90564">
        <w:t xml:space="preserve">На Рисунке </w:t>
      </w:r>
      <w:r w:rsidR="00773086">
        <w:t>1.2</w:t>
      </w:r>
      <w:r w:rsidRPr="00F90564">
        <w:t xml:space="preserve"> представлена декомпозиция, отображающая основные процессы, из которых будет состоять проектируемое производство.</w:t>
      </w:r>
    </w:p>
    <w:p w14:paraId="5554C011" w14:textId="4B1B00E0" w:rsidR="00E44492" w:rsidRDefault="00F45833" w:rsidP="00E44492">
      <w:pPr>
        <w:pStyle w:val="af1"/>
      </w:pPr>
      <w:r>
        <w:rPr>
          <w:noProof/>
        </w:rPr>
        <w:drawing>
          <wp:inline distT="0" distB="0" distL="0" distR="0" wp14:anchorId="4F1D4146" wp14:editId="717A9A49">
            <wp:extent cx="5662483" cy="3768918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755" cy="377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91E4C" w14:textId="1DFE4A4D" w:rsidR="00E44492" w:rsidRDefault="00E44492" w:rsidP="00E44492">
      <w:pPr>
        <w:pStyle w:val="aa"/>
      </w:pPr>
      <w:r>
        <w:t xml:space="preserve">Рисунок </w:t>
      </w:r>
      <w:r w:rsidR="00773086">
        <w:t>1.</w:t>
      </w:r>
      <w:r>
        <w:t>3 — Декомпозиция третьего уровня</w:t>
      </w:r>
    </w:p>
    <w:p w14:paraId="08EC2673" w14:textId="3C4A52B3" w:rsidR="00E44492" w:rsidRDefault="00E44492" w:rsidP="00E44492">
      <w:r>
        <w:lastRenderedPageBreak/>
        <w:t xml:space="preserve">Процесс «Подготовка материала» представляет собой набор следующих функций и задач (Рисунок </w:t>
      </w:r>
      <w:r w:rsidR="00773086">
        <w:t>1.</w:t>
      </w:r>
      <w:r>
        <w:t>3):</w:t>
      </w:r>
    </w:p>
    <w:p w14:paraId="668BBF46" w14:textId="010C2A32" w:rsidR="00E44492" w:rsidRPr="00F90564" w:rsidRDefault="00E44492" w:rsidP="00E44492">
      <w:pPr>
        <w:pStyle w:val="a0"/>
      </w:pPr>
      <w:r w:rsidRPr="00D74502">
        <w:t xml:space="preserve">отбраковка </w:t>
      </w:r>
      <w:r w:rsidR="00D74502" w:rsidRPr="00D74502">
        <w:t>алюминия</w:t>
      </w:r>
      <w:r w:rsidRPr="00D74502">
        <w:t xml:space="preserve"> — партия </w:t>
      </w:r>
      <w:r w:rsidR="00D74502" w:rsidRPr="00D74502">
        <w:t xml:space="preserve">алюминиевой проволоки </w:t>
      </w:r>
      <w:r w:rsidRPr="00D74502">
        <w:t>проверяется на соответствие ГОСТу. Прошедш</w:t>
      </w:r>
      <w:r w:rsidR="00D74502" w:rsidRPr="00D74502">
        <w:t xml:space="preserve">ая проволока </w:t>
      </w:r>
      <w:r w:rsidRPr="00D74502">
        <w:t>направляются на</w:t>
      </w:r>
      <w:r w:rsidR="00D74502" w:rsidRPr="00D74502">
        <w:t xml:space="preserve"> крутильную машину</w:t>
      </w:r>
      <w:r w:rsidRPr="00D74502">
        <w:t>;</w:t>
      </w:r>
    </w:p>
    <w:p w14:paraId="052B8956" w14:textId="77777777" w:rsidR="001C4879" w:rsidRPr="001C4879" w:rsidRDefault="00E44492" w:rsidP="001C4879">
      <w:pPr>
        <w:pStyle w:val="a0"/>
      </w:pPr>
      <w:r w:rsidRPr="001C4879">
        <w:t>плавление полиэтилена — шарики полиэтилена переплавляются для последующего нанесения на скрученные жилы в качестве изоляции.</w:t>
      </w:r>
    </w:p>
    <w:p w14:paraId="0E30A07C" w14:textId="77777777" w:rsidR="00D74502" w:rsidRPr="00D74502" w:rsidRDefault="00E44492" w:rsidP="00050CAB">
      <w:r w:rsidRPr="00D74502">
        <w:t xml:space="preserve">Процесс «Скрутка»: </w:t>
      </w:r>
      <w:r w:rsidR="00D74502" w:rsidRPr="00D74502">
        <w:t>алюминиевая</w:t>
      </w:r>
      <w:r w:rsidRPr="00D74502">
        <w:t xml:space="preserve"> проволока скручивается в </w:t>
      </w:r>
      <w:r w:rsidR="00D74502" w:rsidRPr="00D74502">
        <w:t xml:space="preserve">жилу </w:t>
      </w:r>
      <w:r w:rsidRPr="00D74502">
        <w:t>на крутильной машине из</w:t>
      </w:r>
      <w:r w:rsidR="00D74502" w:rsidRPr="00D74502">
        <w:t xml:space="preserve"> нескольких прутков</w:t>
      </w:r>
      <w:r w:rsidRPr="00D74502">
        <w:t xml:space="preserve">, что обеспечивает гибкость кабеля, устойчивость к физическим нагрузкам и распределяет нагрузку при работе на несколько жил, </w:t>
      </w:r>
      <w:r w:rsidR="00D74502" w:rsidRPr="00D74502">
        <w:t xml:space="preserve">уменьшая </w:t>
      </w:r>
      <w:r w:rsidRPr="00D74502">
        <w:t>нагрев кабеля.</w:t>
      </w:r>
    </w:p>
    <w:p w14:paraId="7DE337FD" w14:textId="3FA9006C" w:rsidR="00D74502" w:rsidRDefault="00E44492" w:rsidP="00050CAB">
      <w:r w:rsidRPr="00D74502">
        <w:t xml:space="preserve">Процесс «Наложение изоляции: </w:t>
      </w:r>
      <w:r w:rsidR="00D74502" w:rsidRPr="00D74502">
        <w:t>алюминиевая жила проходит через экструдер</w:t>
      </w:r>
      <w:r w:rsidRPr="00D74502">
        <w:t>, который наносит горячую изоляцию</w:t>
      </w:r>
      <w:r w:rsidR="00D74502" w:rsidRPr="00D74502">
        <w:t xml:space="preserve"> на поверхность жилы</w:t>
      </w:r>
      <w:r w:rsidRPr="00D74502">
        <w:t>, обволакивая скрутку со всех сторон, что обеспечивает защиту провода от внешней среды, физических воздействий, позволяет производить работы с кабелем.</w:t>
      </w:r>
    </w:p>
    <w:p w14:paraId="51821702" w14:textId="2F879243" w:rsidR="00050CAB" w:rsidRPr="00D74502" w:rsidRDefault="00050CAB" w:rsidP="00050CAB">
      <w:r>
        <w:t>Процесс «Скрутка»: полученные провода с изоляцией скручиваются в готовый кабель.</w:t>
      </w:r>
    </w:p>
    <w:p w14:paraId="533297C3" w14:textId="1733B039" w:rsidR="00E44492" w:rsidRDefault="00E44492" w:rsidP="00E44492">
      <w:r w:rsidRPr="00E03BA4">
        <w:t>Процесс «Фасовка и складирование</w:t>
      </w:r>
      <w:r>
        <w:t>: готовый кабель наматывается на катушки и отправляется на склад</w:t>
      </w:r>
      <w:r w:rsidRPr="00E03BA4">
        <w:t>.</w:t>
      </w:r>
      <w:r>
        <w:t xml:space="preserve"> В таком виде осуществляется поставка кабеля к конечному потребителю</w:t>
      </w:r>
      <w:r w:rsidR="001C4879">
        <w:t>.</w:t>
      </w:r>
    </w:p>
    <w:p w14:paraId="10714F09" w14:textId="0BE14D6F" w:rsidR="001C4879" w:rsidRDefault="001C4879" w:rsidP="00E44492">
      <w:r>
        <w:t>Считывается: температура экструдера, толщина получаемой изоляции, диаметр кабеля</w:t>
      </w:r>
      <w:r w:rsidR="0047523B">
        <w:t>, скорость протяжки жилы</w:t>
      </w:r>
      <w:r>
        <w:t>.</w:t>
      </w:r>
    </w:p>
    <w:p w14:paraId="5D644C1A" w14:textId="6BC864CC" w:rsidR="00E804F7" w:rsidRDefault="00E804F7" w:rsidP="00E44492">
      <w:r>
        <w:t>Рассматривается процесс нанесения изоляции.</w:t>
      </w:r>
    </w:p>
    <w:p w14:paraId="400633D2" w14:textId="0B3BB0D7" w:rsidR="00190FFD" w:rsidRDefault="00190FFD" w:rsidP="00190FFD">
      <w:pPr>
        <w:pStyle w:val="a6"/>
      </w:pPr>
      <w:r>
        <w:t xml:space="preserve">Таблица </w:t>
      </w:r>
      <w:r w:rsidR="00773086">
        <w:t>1.</w:t>
      </w:r>
      <w:r>
        <w:t xml:space="preserve">1 — </w:t>
      </w:r>
      <w:r w:rsidR="00E63B4B">
        <w:t xml:space="preserve">Контролируемые </w:t>
      </w:r>
      <w:r>
        <w:t>величины</w:t>
      </w:r>
    </w:p>
    <w:tbl>
      <w:tblPr>
        <w:tblStyle w:val="af0"/>
        <w:tblW w:w="965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0"/>
        <w:gridCol w:w="2065"/>
        <w:gridCol w:w="3260"/>
        <w:gridCol w:w="2552"/>
        <w:gridCol w:w="1417"/>
      </w:tblGrid>
      <w:tr w:rsidR="00190FFD" w:rsidRPr="0066596E" w14:paraId="13E63D1B" w14:textId="77777777" w:rsidTr="003B7B1D">
        <w:tc>
          <w:tcPr>
            <w:tcW w:w="360" w:type="dxa"/>
          </w:tcPr>
          <w:p w14:paraId="4A835C42" w14:textId="72991EA4" w:rsidR="00190FFD" w:rsidRPr="0066596E" w:rsidRDefault="00190FFD" w:rsidP="00190FFD">
            <w:pPr>
              <w:pStyle w:val="a8"/>
              <w:rPr>
                <w:b/>
                <w:bCs/>
              </w:rPr>
            </w:pPr>
            <w:r w:rsidRPr="0066596E">
              <w:rPr>
                <w:b/>
                <w:bCs/>
              </w:rPr>
              <w:t>№</w:t>
            </w:r>
          </w:p>
        </w:tc>
        <w:tc>
          <w:tcPr>
            <w:tcW w:w="2065" w:type="dxa"/>
          </w:tcPr>
          <w:p w14:paraId="2C772E17" w14:textId="17A427D7" w:rsidR="00190FFD" w:rsidRPr="0066596E" w:rsidRDefault="00190FFD" w:rsidP="00190FFD">
            <w:pPr>
              <w:pStyle w:val="a8"/>
              <w:rPr>
                <w:b/>
                <w:bCs/>
              </w:rPr>
            </w:pPr>
            <w:r w:rsidRPr="0066596E">
              <w:rPr>
                <w:b/>
                <w:bCs/>
              </w:rPr>
              <w:t>Датчик</w:t>
            </w:r>
          </w:p>
        </w:tc>
        <w:tc>
          <w:tcPr>
            <w:tcW w:w="3260" w:type="dxa"/>
          </w:tcPr>
          <w:p w14:paraId="732FE139" w14:textId="72FA5DFB" w:rsidR="00190FFD" w:rsidRPr="0066596E" w:rsidRDefault="00190FFD" w:rsidP="00190FFD">
            <w:pPr>
              <w:pStyle w:val="a8"/>
              <w:rPr>
                <w:b/>
                <w:bCs/>
              </w:rPr>
            </w:pPr>
            <w:r w:rsidRPr="0066596E">
              <w:rPr>
                <w:b/>
                <w:bCs/>
              </w:rPr>
              <w:t>Величина</w:t>
            </w:r>
          </w:p>
        </w:tc>
        <w:tc>
          <w:tcPr>
            <w:tcW w:w="2552" w:type="dxa"/>
          </w:tcPr>
          <w:p w14:paraId="0EE042BE" w14:textId="53139FA5" w:rsidR="00190FFD" w:rsidRPr="0066596E" w:rsidRDefault="00190FFD" w:rsidP="00190FFD">
            <w:pPr>
              <w:pStyle w:val="a8"/>
              <w:rPr>
                <w:b/>
                <w:bCs/>
              </w:rPr>
            </w:pPr>
            <w:r w:rsidRPr="0066596E">
              <w:rPr>
                <w:b/>
                <w:bCs/>
              </w:rPr>
              <w:t>Эталонное значение</w:t>
            </w:r>
          </w:p>
        </w:tc>
        <w:tc>
          <w:tcPr>
            <w:tcW w:w="1417" w:type="dxa"/>
          </w:tcPr>
          <w:p w14:paraId="4C6D3064" w14:textId="769C275C" w:rsidR="00190FFD" w:rsidRPr="0066596E" w:rsidRDefault="00190FFD" w:rsidP="00190FFD">
            <w:pPr>
              <w:pStyle w:val="a8"/>
              <w:rPr>
                <w:b/>
                <w:bCs/>
              </w:rPr>
            </w:pPr>
            <w:r w:rsidRPr="0066596E">
              <w:rPr>
                <w:b/>
                <w:bCs/>
              </w:rPr>
              <w:t>Единицы измерения</w:t>
            </w:r>
          </w:p>
        </w:tc>
      </w:tr>
      <w:tr w:rsidR="00190FFD" w14:paraId="7284FADE" w14:textId="77777777" w:rsidTr="003B7B1D">
        <w:tc>
          <w:tcPr>
            <w:tcW w:w="360" w:type="dxa"/>
          </w:tcPr>
          <w:p w14:paraId="02C2E0F2" w14:textId="5ED0A5B4" w:rsidR="00190FFD" w:rsidRDefault="00190FFD" w:rsidP="00190FFD">
            <w:pPr>
              <w:pStyle w:val="a8"/>
            </w:pPr>
            <w:r>
              <w:t>1</w:t>
            </w:r>
          </w:p>
        </w:tc>
        <w:tc>
          <w:tcPr>
            <w:tcW w:w="2065" w:type="dxa"/>
          </w:tcPr>
          <w:p w14:paraId="093C56DE" w14:textId="7E0BA1ED" w:rsidR="00E63B4B" w:rsidRDefault="00E63B4B" w:rsidP="00190FFD">
            <w:pPr>
              <w:pStyle w:val="a8"/>
            </w:pPr>
            <w:r>
              <w:t>Термометр</w:t>
            </w:r>
          </w:p>
        </w:tc>
        <w:tc>
          <w:tcPr>
            <w:tcW w:w="3260" w:type="dxa"/>
          </w:tcPr>
          <w:p w14:paraId="6ADD49E8" w14:textId="62A3C3BD" w:rsidR="00190FFD" w:rsidRDefault="00A66719" w:rsidP="00190FFD">
            <w:pPr>
              <w:pStyle w:val="a8"/>
            </w:pPr>
            <w:r>
              <w:t>Температура экструдера</w:t>
            </w:r>
          </w:p>
        </w:tc>
        <w:tc>
          <w:tcPr>
            <w:tcW w:w="2552" w:type="dxa"/>
          </w:tcPr>
          <w:p w14:paraId="46693026" w14:textId="31659C4D" w:rsidR="00190FFD" w:rsidRPr="00B11CB1" w:rsidRDefault="00B11CB1" w:rsidP="00190FFD">
            <w:pPr>
              <w:pStyle w:val="a8"/>
            </w:pPr>
            <w:r>
              <w:rPr>
                <w:lang w:val="en-US"/>
              </w:rPr>
              <w:t>160-180</w:t>
            </w:r>
          </w:p>
        </w:tc>
        <w:tc>
          <w:tcPr>
            <w:tcW w:w="1417" w:type="dxa"/>
          </w:tcPr>
          <w:p w14:paraId="4C68FB7E" w14:textId="009A49CB" w:rsidR="00E63B4B" w:rsidRPr="00A66719" w:rsidRDefault="00A66719" w:rsidP="00190FFD">
            <w:pPr>
              <w:pStyle w:val="a8"/>
              <w:rPr>
                <w:lang w:val="en-US"/>
              </w:rPr>
            </w:pPr>
            <w:r>
              <w:t>°</w:t>
            </w:r>
            <w:r>
              <w:rPr>
                <w:lang w:val="en-US"/>
              </w:rPr>
              <w:t>C</w:t>
            </w:r>
          </w:p>
        </w:tc>
      </w:tr>
      <w:tr w:rsidR="00E63B4B" w14:paraId="7347C641" w14:textId="77777777" w:rsidTr="003B7B1D">
        <w:tc>
          <w:tcPr>
            <w:tcW w:w="360" w:type="dxa"/>
          </w:tcPr>
          <w:p w14:paraId="5F60D738" w14:textId="02C97C2A" w:rsidR="00E63B4B" w:rsidRDefault="004F20D3" w:rsidP="00190FFD">
            <w:pPr>
              <w:pStyle w:val="a8"/>
            </w:pPr>
            <w:r>
              <w:t>2</w:t>
            </w:r>
          </w:p>
        </w:tc>
        <w:tc>
          <w:tcPr>
            <w:tcW w:w="2065" w:type="dxa"/>
          </w:tcPr>
          <w:p w14:paraId="212D5D15" w14:textId="6E20DF91" w:rsidR="00E63B4B" w:rsidRDefault="00A66719" w:rsidP="00190FFD">
            <w:pPr>
              <w:pStyle w:val="a8"/>
            </w:pPr>
            <w:proofErr w:type="spellStart"/>
            <w:r>
              <w:t>Энкодер</w:t>
            </w:r>
            <w:proofErr w:type="spellEnd"/>
          </w:p>
        </w:tc>
        <w:tc>
          <w:tcPr>
            <w:tcW w:w="3260" w:type="dxa"/>
          </w:tcPr>
          <w:p w14:paraId="6458AB05" w14:textId="6F7C1ACD" w:rsidR="00E63B4B" w:rsidRDefault="00A66719" w:rsidP="00190FFD">
            <w:pPr>
              <w:pStyle w:val="a8"/>
            </w:pPr>
            <w:r>
              <w:t>Скорость протяжки</w:t>
            </w:r>
          </w:p>
        </w:tc>
        <w:tc>
          <w:tcPr>
            <w:tcW w:w="2552" w:type="dxa"/>
          </w:tcPr>
          <w:p w14:paraId="38A5C817" w14:textId="563610B3" w:rsidR="00E63B4B" w:rsidRDefault="00B11CB1" w:rsidP="00190FFD">
            <w:pPr>
              <w:pStyle w:val="a8"/>
            </w:pPr>
            <w:r>
              <w:t>30-40</w:t>
            </w:r>
          </w:p>
        </w:tc>
        <w:tc>
          <w:tcPr>
            <w:tcW w:w="1417" w:type="dxa"/>
          </w:tcPr>
          <w:p w14:paraId="4AF9FC10" w14:textId="0BAD5154" w:rsidR="00E63B4B" w:rsidRPr="00A66719" w:rsidRDefault="00B11CB1" w:rsidP="00190FFD">
            <w:pPr>
              <w:pStyle w:val="a8"/>
            </w:pPr>
            <w:r>
              <w:t>м/мин</w:t>
            </w:r>
          </w:p>
        </w:tc>
      </w:tr>
      <w:tr w:rsidR="00E63B4B" w14:paraId="7BDA7151" w14:textId="77777777" w:rsidTr="003B7B1D">
        <w:tc>
          <w:tcPr>
            <w:tcW w:w="360" w:type="dxa"/>
          </w:tcPr>
          <w:p w14:paraId="55E8050E" w14:textId="388A1413" w:rsidR="00E63B4B" w:rsidRDefault="004F20D3" w:rsidP="00190FFD">
            <w:pPr>
              <w:pStyle w:val="a8"/>
            </w:pPr>
            <w:r>
              <w:t>3</w:t>
            </w:r>
          </w:p>
        </w:tc>
        <w:tc>
          <w:tcPr>
            <w:tcW w:w="2065" w:type="dxa"/>
          </w:tcPr>
          <w:p w14:paraId="4116C0B4" w14:textId="7302F5CE" w:rsidR="00E63B4B" w:rsidRPr="00A66719" w:rsidRDefault="00A66719" w:rsidP="00190FFD">
            <w:pPr>
              <w:pStyle w:val="a8"/>
              <w:rPr>
                <w:lang w:val="en-US"/>
              </w:rPr>
            </w:pPr>
            <w:r>
              <w:t>Ультразвуковой толщиномер</w:t>
            </w:r>
          </w:p>
        </w:tc>
        <w:tc>
          <w:tcPr>
            <w:tcW w:w="3260" w:type="dxa"/>
          </w:tcPr>
          <w:p w14:paraId="20EB9255" w14:textId="35E3A296" w:rsidR="00E63B4B" w:rsidRDefault="00A66719" w:rsidP="00190FFD">
            <w:pPr>
              <w:pStyle w:val="a8"/>
            </w:pPr>
            <w:r>
              <w:t>Толщина изоляции</w:t>
            </w:r>
          </w:p>
        </w:tc>
        <w:tc>
          <w:tcPr>
            <w:tcW w:w="2552" w:type="dxa"/>
          </w:tcPr>
          <w:p w14:paraId="085991A9" w14:textId="707DBB89" w:rsidR="00E63B4B" w:rsidRDefault="00D07954" w:rsidP="00190FFD">
            <w:pPr>
              <w:pStyle w:val="a8"/>
            </w:pPr>
            <w:r>
              <w:t>1,8-</w:t>
            </w:r>
            <w:r w:rsidR="003B7B1D">
              <w:t>2</w:t>
            </w:r>
          </w:p>
        </w:tc>
        <w:tc>
          <w:tcPr>
            <w:tcW w:w="1417" w:type="dxa"/>
          </w:tcPr>
          <w:p w14:paraId="6F35BE82" w14:textId="6E0020C3" w:rsidR="00E63B4B" w:rsidRDefault="00A66719" w:rsidP="00190FFD">
            <w:pPr>
              <w:pStyle w:val="a8"/>
            </w:pPr>
            <w:r>
              <w:t>м</w:t>
            </w:r>
            <w:r w:rsidR="003B7B1D">
              <w:t>м</w:t>
            </w:r>
          </w:p>
        </w:tc>
      </w:tr>
      <w:tr w:rsidR="00E63B4B" w14:paraId="7334148E" w14:textId="77777777" w:rsidTr="003B7B1D">
        <w:tc>
          <w:tcPr>
            <w:tcW w:w="360" w:type="dxa"/>
          </w:tcPr>
          <w:p w14:paraId="6856342E" w14:textId="03C44037" w:rsidR="00E63B4B" w:rsidRDefault="004F20D3" w:rsidP="00190FFD">
            <w:pPr>
              <w:pStyle w:val="a8"/>
            </w:pPr>
            <w:r>
              <w:t>4</w:t>
            </w:r>
          </w:p>
        </w:tc>
        <w:tc>
          <w:tcPr>
            <w:tcW w:w="2065" w:type="dxa"/>
          </w:tcPr>
          <w:p w14:paraId="4E1CAA6B" w14:textId="52386450" w:rsidR="00E63B4B" w:rsidRDefault="00A66719" w:rsidP="00190FFD">
            <w:pPr>
              <w:pStyle w:val="a8"/>
            </w:pPr>
            <w:r>
              <w:t>Оптический датчик</w:t>
            </w:r>
          </w:p>
        </w:tc>
        <w:tc>
          <w:tcPr>
            <w:tcW w:w="3260" w:type="dxa"/>
          </w:tcPr>
          <w:p w14:paraId="3CC29F51" w14:textId="34C06561" w:rsidR="00E63B4B" w:rsidRDefault="004B3A15" w:rsidP="00190FFD">
            <w:pPr>
              <w:pStyle w:val="a8"/>
            </w:pPr>
            <w:r>
              <w:t>Сечение</w:t>
            </w:r>
            <w:r w:rsidR="00A66719">
              <w:t xml:space="preserve"> </w:t>
            </w:r>
            <w:r>
              <w:t>жилы</w:t>
            </w:r>
          </w:p>
        </w:tc>
        <w:tc>
          <w:tcPr>
            <w:tcW w:w="2552" w:type="dxa"/>
          </w:tcPr>
          <w:p w14:paraId="1166B51B" w14:textId="1894037A" w:rsidR="00E63B4B" w:rsidRDefault="00B11CB1" w:rsidP="00190FFD">
            <w:pPr>
              <w:pStyle w:val="a8"/>
            </w:pPr>
            <w:r>
              <w:t>50</w:t>
            </w:r>
          </w:p>
        </w:tc>
        <w:tc>
          <w:tcPr>
            <w:tcW w:w="1417" w:type="dxa"/>
          </w:tcPr>
          <w:p w14:paraId="2C3E75A5" w14:textId="2F53D1CE" w:rsidR="00E63B4B" w:rsidRDefault="00B11CB1" w:rsidP="00190FFD">
            <w:pPr>
              <w:pStyle w:val="a8"/>
            </w:pPr>
            <w:r>
              <w:t>м</w:t>
            </w:r>
            <w:r w:rsidR="00A66719">
              <w:t>м</w:t>
            </w:r>
            <w:r>
              <w:t>²</w:t>
            </w:r>
          </w:p>
        </w:tc>
      </w:tr>
    </w:tbl>
    <w:p w14:paraId="1B2F98F4" w14:textId="77777777" w:rsidR="00190FFD" w:rsidRDefault="00190FFD" w:rsidP="00E44492"/>
    <w:p w14:paraId="71E55556" w14:textId="25CE2438" w:rsidR="00EE1482" w:rsidRDefault="00EE1482" w:rsidP="00E44492">
      <w:pPr>
        <w:pStyle w:val="2"/>
      </w:pPr>
      <w:bookmarkStart w:id="5" w:name="_Toc195176739"/>
      <w:r>
        <w:lastRenderedPageBreak/>
        <w:t>1.2 Сбор и анализ функциональных требований</w:t>
      </w:r>
      <w:bookmarkEnd w:id="5"/>
    </w:p>
    <w:p w14:paraId="7FC8BEB7" w14:textId="3B5C925E" w:rsidR="0060685A" w:rsidRDefault="00D6046C" w:rsidP="005702AE">
      <w:r>
        <w:t>Разрабатываемая АС должна обеспечивать следующий функционал:</w:t>
      </w:r>
    </w:p>
    <w:p w14:paraId="6967FEA1" w14:textId="1945B7AC" w:rsidR="00D6046C" w:rsidRDefault="00D6046C" w:rsidP="001F007C">
      <w:pPr>
        <w:pStyle w:val="a0"/>
      </w:pPr>
      <w:r>
        <w:t>передача команд о пуске и остановке производства;</w:t>
      </w:r>
    </w:p>
    <w:p w14:paraId="22A4043F" w14:textId="3520623E" w:rsidR="00D6046C" w:rsidRDefault="00D6046C" w:rsidP="001F007C">
      <w:pPr>
        <w:pStyle w:val="a0"/>
      </w:pPr>
      <w:r>
        <w:t>внесение информации о поступающем сырье и эталонных параметрах;</w:t>
      </w:r>
    </w:p>
    <w:p w14:paraId="3665A2A4" w14:textId="1C34DDDC" w:rsidR="00D6046C" w:rsidRPr="009E2DC2" w:rsidRDefault="00D6046C" w:rsidP="001F007C">
      <w:pPr>
        <w:pStyle w:val="a0"/>
      </w:pPr>
      <w:r>
        <w:t>получение отчётов о ходе выполнения технологического процесса и состоя</w:t>
      </w:r>
      <w:r w:rsidR="009E2DC2">
        <w:t>ния</w:t>
      </w:r>
      <w:r>
        <w:t xml:space="preserve"> оборудования;</w:t>
      </w:r>
    </w:p>
    <w:p w14:paraId="3685C8D1" w14:textId="77340F1D" w:rsidR="00D6046C" w:rsidRDefault="009E2DC2" w:rsidP="001F007C">
      <w:pPr>
        <w:pStyle w:val="a0"/>
      </w:pPr>
      <w:r>
        <w:t>разграничение прав доступа и защита от несанкционированного входа.</w:t>
      </w:r>
    </w:p>
    <w:p w14:paraId="2334C239" w14:textId="3BFBD73D" w:rsidR="006A69F7" w:rsidRDefault="006A69F7" w:rsidP="006A69F7">
      <w:r>
        <w:t xml:space="preserve">На основе перечисленных требований была построена диаграмма прецедентов, которая поможет описать сценарии взаимодействия пользователей с системой (Рисунок </w:t>
      </w:r>
      <w:r w:rsidR="00773086">
        <w:t>1.</w:t>
      </w:r>
      <w:r>
        <w:t>4).</w:t>
      </w:r>
    </w:p>
    <w:p w14:paraId="62F3DCE9" w14:textId="07161E52" w:rsidR="00DD69FD" w:rsidRDefault="00DD69FD" w:rsidP="00DD69FD">
      <w:pPr>
        <w:pStyle w:val="af1"/>
      </w:pPr>
      <w:r>
        <w:rPr>
          <w:noProof/>
        </w:rPr>
        <w:drawing>
          <wp:inline distT="0" distB="0" distL="0" distR="0" wp14:anchorId="391FB4A0" wp14:editId="5D259D73">
            <wp:extent cx="6120130" cy="409130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5E596" w14:textId="59ECC03D" w:rsidR="00DD69FD" w:rsidRPr="00DD69FD" w:rsidRDefault="00DD69FD" w:rsidP="00DD69FD">
      <w:pPr>
        <w:pStyle w:val="aa"/>
      </w:pPr>
      <w:r>
        <w:t xml:space="preserve">Рисунок </w:t>
      </w:r>
      <w:r w:rsidR="00773086">
        <w:t>1.</w:t>
      </w:r>
      <w:r>
        <w:t>4 — Диаграмма прецедентов</w:t>
      </w:r>
    </w:p>
    <w:p w14:paraId="4BA38D41" w14:textId="66CD216C" w:rsidR="001F007C" w:rsidRPr="00C8671F" w:rsidRDefault="00823323" w:rsidP="00630AE1">
      <w:pPr>
        <w:pStyle w:val="a5"/>
        <w:rPr>
          <w:lang w:val="ru-RU"/>
        </w:rPr>
      </w:pPr>
      <w:r>
        <w:rPr>
          <w:lang w:val="ru-RU"/>
        </w:rPr>
        <w:lastRenderedPageBreak/>
        <w:t>История</w:t>
      </w:r>
      <w:r w:rsidR="002D3FCF" w:rsidRPr="00630AE1">
        <w:rPr>
          <w:lang w:val="ru-RU"/>
        </w:rPr>
        <w:t xml:space="preserve"> </w:t>
      </w:r>
      <w:r w:rsidR="00630AE1" w:rsidRPr="00630AE1">
        <w:rPr>
          <w:lang w:val="ru-RU"/>
        </w:rPr>
        <w:t xml:space="preserve">1. </w:t>
      </w:r>
      <w:r w:rsidR="00630AE1" w:rsidRPr="00C8671F">
        <w:rPr>
          <w:lang w:val="ru-RU"/>
        </w:rPr>
        <w:t>Управление процессом производства</w:t>
      </w:r>
    </w:p>
    <w:p w14:paraId="668B24BB" w14:textId="6B132F2F" w:rsidR="00630AE1" w:rsidRDefault="00630AE1" w:rsidP="005702AE">
      <w:r>
        <w:t>Оператору необходима возможность запускать и останавливать процесс производства через интерфейс системы для контроля</w:t>
      </w:r>
      <w:r w:rsidR="00357244">
        <w:t xml:space="preserve"> для контроля процесса и возможности своевременно реагировать на изменения.</w:t>
      </w:r>
    </w:p>
    <w:p w14:paraId="5A060493" w14:textId="25478BF0" w:rsidR="0040479F" w:rsidRPr="00CF7E44" w:rsidRDefault="002D3FCF" w:rsidP="0040479F">
      <w:pPr>
        <w:pStyle w:val="a5"/>
        <w:rPr>
          <w:lang w:val="ru-RU"/>
        </w:rPr>
      </w:pPr>
      <w:r w:rsidRPr="00CF7E44">
        <w:rPr>
          <w:lang w:val="ru-RU"/>
        </w:rPr>
        <w:t>Прецедент</w:t>
      </w:r>
      <w:r w:rsidR="0040479F" w:rsidRPr="00CF7E44">
        <w:rPr>
          <w:lang w:val="ru-RU"/>
        </w:rPr>
        <w:t xml:space="preserve"> 1. Управление процессом производства</w:t>
      </w:r>
    </w:p>
    <w:p w14:paraId="21CC45D5" w14:textId="57C7EB50" w:rsidR="0040479F" w:rsidRPr="003C1C2D" w:rsidRDefault="0040479F" w:rsidP="0040479F">
      <w:r w:rsidRPr="003C1C2D">
        <w:rPr>
          <w:b/>
          <w:bCs/>
          <w:i/>
          <w:iCs/>
        </w:rPr>
        <w:t>Акт</w:t>
      </w:r>
      <w:r w:rsidR="003C1C2D" w:rsidRPr="003C1C2D">
        <w:rPr>
          <w:b/>
          <w:bCs/>
          <w:i/>
          <w:iCs/>
        </w:rPr>
        <w:t>ё</w:t>
      </w:r>
      <w:r w:rsidRPr="003C1C2D">
        <w:rPr>
          <w:b/>
          <w:bCs/>
          <w:i/>
          <w:iCs/>
        </w:rPr>
        <w:t>ры</w:t>
      </w:r>
      <w:r w:rsidRPr="003C1C2D">
        <w:t>:</w:t>
      </w:r>
      <w:r w:rsidR="003C1C2D">
        <w:t xml:space="preserve"> Оператор</w:t>
      </w:r>
      <w:r w:rsidR="00EC706F">
        <w:t xml:space="preserve"> производства</w:t>
      </w:r>
      <w:r w:rsidR="003C1C2D">
        <w:t>.</w:t>
      </w:r>
    </w:p>
    <w:p w14:paraId="66A440B8" w14:textId="08217AF4" w:rsidR="0040479F" w:rsidRDefault="0040479F" w:rsidP="0040479F">
      <w:r w:rsidRPr="003C1C2D">
        <w:rPr>
          <w:b/>
          <w:bCs/>
          <w:i/>
          <w:iCs/>
        </w:rPr>
        <w:t>Предусловия</w:t>
      </w:r>
      <w:r>
        <w:t>:</w:t>
      </w:r>
      <w:r w:rsidR="003C1C2D">
        <w:t xml:space="preserve"> Оператор </w:t>
      </w:r>
      <w:r w:rsidR="009B25D2">
        <w:t xml:space="preserve">авторизован и </w:t>
      </w:r>
      <w:r w:rsidR="003C1C2D">
        <w:t>имеет доступ к системе.</w:t>
      </w:r>
    </w:p>
    <w:p w14:paraId="6475BE11" w14:textId="10CCCDBF" w:rsidR="0040479F" w:rsidRDefault="0040479F" w:rsidP="0040479F">
      <w:r w:rsidRPr="003C1C2D">
        <w:rPr>
          <w:b/>
          <w:bCs/>
          <w:i/>
          <w:iCs/>
        </w:rPr>
        <w:t>Постусло</w:t>
      </w:r>
      <w:r w:rsidR="003C1C2D" w:rsidRPr="003C1C2D">
        <w:rPr>
          <w:b/>
          <w:bCs/>
          <w:i/>
          <w:iCs/>
        </w:rPr>
        <w:t>в</w:t>
      </w:r>
      <w:r w:rsidRPr="003C1C2D">
        <w:rPr>
          <w:b/>
          <w:bCs/>
          <w:i/>
          <w:iCs/>
        </w:rPr>
        <w:t>ия</w:t>
      </w:r>
      <w:r>
        <w:t>:</w:t>
      </w:r>
      <w:r w:rsidR="003C1C2D">
        <w:t xml:space="preserve"> Процесс производства запущен, либо остановлен</w:t>
      </w:r>
    </w:p>
    <w:p w14:paraId="40593476" w14:textId="11CAB03D" w:rsidR="0040479F" w:rsidRDefault="0040479F" w:rsidP="0040479F">
      <w:r w:rsidRPr="003C1C2D">
        <w:rPr>
          <w:b/>
          <w:bCs/>
          <w:i/>
          <w:iCs/>
        </w:rPr>
        <w:t>Сценарий</w:t>
      </w:r>
      <w:r>
        <w:t>:</w:t>
      </w:r>
    </w:p>
    <w:p w14:paraId="27D7CE75" w14:textId="178C3888" w:rsidR="0040479F" w:rsidRDefault="0040479F" w:rsidP="00E22D1A">
      <w:pPr>
        <w:pStyle w:val="a"/>
        <w:numPr>
          <w:ilvl w:val="0"/>
          <w:numId w:val="6"/>
        </w:numPr>
      </w:pPr>
      <w:r>
        <w:t>Оператор открывает интерфейс системы.</w:t>
      </w:r>
    </w:p>
    <w:p w14:paraId="2A8DA8AA" w14:textId="73F3BD0E" w:rsidR="0040479F" w:rsidRDefault="00202B74" w:rsidP="00E22D1A">
      <w:pPr>
        <w:pStyle w:val="a"/>
        <w:numPr>
          <w:ilvl w:val="0"/>
          <w:numId w:val="6"/>
        </w:numPr>
      </w:pPr>
      <w:r>
        <w:t>Проходит авторизацию в системе.</w:t>
      </w:r>
    </w:p>
    <w:p w14:paraId="3AA7CF63" w14:textId="461CDA3F" w:rsidR="00202B74" w:rsidRDefault="00202B74" w:rsidP="00E22D1A">
      <w:pPr>
        <w:pStyle w:val="a"/>
        <w:numPr>
          <w:ilvl w:val="0"/>
          <w:numId w:val="6"/>
        </w:numPr>
      </w:pPr>
      <w:r>
        <w:t>Выбирает опцию «Запустить процесс производства».</w:t>
      </w:r>
    </w:p>
    <w:p w14:paraId="5BED8232" w14:textId="27250839" w:rsidR="00202B74" w:rsidRDefault="00202B74" w:rsidP="00E22D1A">
      <w:pPr>
        <w:pStyle w:val="a"/>
        <w:numPr>
          <w:ilvl w:val="0"/>
          <w:numId w:val="6"/>
        </w:numPr>
      </w:pPr>
      <w:r>
        <w:t>Система запускает процесс производства и оповещает оператора об успешном изменении состояния.</w:t>
      </w:r>
    </w:p>
    <w:p w14:paraId="52B939D0" w14:textId="5E309D4F" w:rsidR="003C1C2D" w:rsidRDefault="003C1C2D" w:rsidP="00E22D1A">
      <w:pPr>
        <w:pStyle w:val="a"/>
        <w:numPr>
          <w:ilvl w:val="0"/>
          <w:numId w:val="6"/>
        </w:numPr>
      </w:pPr>
      <w:r>
        <w:t>При выборе опции «Остановить производство» система останавливает производственный процесс и оповещает оператора об остановке производства.</w:t>
      </w:r>
    </w:p>
    <w:p w14:paraId="42C2A909" w14:textId="28C938E0" w:rsidR="00202B74" w:rsidRDefault="00202B74" w:rsidP="0040479F">
      <w:r w:rsidRPr="003C1C2D">
        <w:rPr>
          <w:b/>
          <w:bCs/>
          <w:i/>
          <w:iCs/>
        </w:rPr>
        <w:t>Альтернативные сценарии</w:t>
      </w:r>
      <w:r>
        <w:t>:</w:t>
      </w:r>
    </w:p>
    <w:p w14:paraId="5078BE3E" w14:textId="1740A75E" w:rsidR="002D3FCF" w:rsidRDefault="00202B74" w:rsidP="00DD69FD">
      <w:r>
        <w:t>Если процесс производства не может быть запущен, система отображает информацию об ошибке.</w:t>
      </w:r>
    </w:p>
    <w:p w14:paraId="0C5CB02E" w14:textId="2904F15A" w:rsidR="00CF7E44" w:rsidRDefault="00CF7E44" w:rsidP="00CF7E44">
      <w:pPr>
        <w:pStyle w:val="a5"/>
        <w:rPr>
          <w:lang w:val="ru-RU"/>
        </w:rPr>
      </w:pPr>
      <w:r>
        <w:rPr>
          <w:lang w:val="ru-RU"/>
        </w:rPr>
        <w:t>История</w:t>
      </w:r>
      <w:r w:rsidRPr="0040479F">
        <w:rPr>
          <w:lang w:val="ru-RU"/>
        </w:rPr>
        <w:t xml:space="preserve"> </w:t>
      </w:r>
      <w:r>
        <w:rPr>
          <w:lang w:val="ru-RU"/>
        </w:rPr>
        <w:t>2</w:t>
      </w:r>
      <w:r w:rsidRPr="0040479F">
        <w:rPr>
          <w:lang w:val="ru-RU"/>
        </w:rPr>
        <w:t xml:space="preserve">. </w:t>
      </w:r>
      <w:r w:rsidR="006A69F7">
        <w:rPr>
          <w:lang w:val="ru-RU"/>
        </w:rPr>
        <w:t>Задание д</w:t>
      </w:r>
      <w:r w:rsidR="00877340">
        <w:rPr>
          <w:lang w:val="ru-RU"/>
        </w:rPr>
        <w:t>анны</w:t>
      </w:r>
      <w:r w:rsidR="006A69F7">
        <w:rPr>
          <w:lang w:val="ru-RU"/>
        </w:rPr>
        <w:t>х</w:t>
      </w:r>
      <w:r w:rsidR="00877340">
        <w:rPr>
          <w:lang w:val="ru-RU"/>
        </w:rPr>
        <w:t xml:space="preserve"> о поступающем сырье</w:t>
      </w:r>
    </w:p>
    <w:p w14:paraId="6B316243" w14:textId="2BD01D69" w:rsidR="00877340" w:rsidRPr="00877340" w:rsidRDefault="00877340" w:rsidP="00877340">
      <w:r>
        <w:t>Оператору необходимо передавать данные о сырье, поступающем на производство, чтобы указать конкретные данные для каждой партии сырья и готовых изделий.</w:t>
      </w:r>
    </w:p>
    <w:p w14:paraId="0A90E4EA" w14:textId="02472E91" w:rsidR="00823323" w:rsidRPr="00823323" w:rsidRDefault="002D3FCF" w:rsidP="00CF7E44">
      <w:pPr>
        <w:pStyle w:val="a5"/>
        <w:rPr>
          <w:lang w:val="ru-RU"/>
        </w:rPr>
      </w:pPr>
      <w:r>
        <w:rPr>
          <w:lang w:val="ru-RU"/>
        </w:rPr>
        <w:t>Прецедент</w:t>
      </w:r>
      <w:r w:rsidRPr="0040479F">
        <w:rPr>
          <w:lang w:val="ru-RU"/>
        </w:rPr>
        <w:t xml:space="preserve"> </w:t>
      </w:r>
      <w:r>
        <w:rPr>
          <w:lang w:val="ru-RU"/>
        </w:rPr>
        <w:t>2</w:t>
      </w:r>
      <w:r w:rsidRPr="0040479F">
        <w:rPr>
          <w:lang w:val="ru-RU"/>
        </w:rPr>
        <w:t xml:space="preserve">. </w:t>
      </w:r>
      <w:r w:rsidR="006A69F7">
        <w:rPr>
          <w:lang w:val="ru-RU"/>
        </w:rPr>
        <w:t xml:space="preserve">Задание данных </w:t>
      </w:r>
      <w:r w:rsidR="00877340">
        <w:rPr>
          <w:lang w:val="ru-RU"/>
        </w:rPr>
        <w:t>о поступающем сырье</w:t>
      </w:r>
    </w:p>
    <w:p w14:paraId="20663AD4" w14:textId="12C424C2" w:rsidR="002D3FCF" w:rsidRPr="003C1C2D" w:rsidRDefault="002D3FCF" w:rsidP="002D3FCF">
      <w:r w:rsidRPr="003C1C2D">
        <w:rPr>
          <w:b/>
          <w:bCs/>
          <w:i/>
          <w:iCs/>
        </w:rPr>
        <w:t>Актёры</w:t>
      </w:r>
      <w:r w:rsidRPr="003C1C2D">
        <w:t>:</w:t>
      </w:r>
      <w:r>
        <w:t xml:space="preserve"> Оператор</w:t>
      </w:r>
      <w:r w:rsidR="00EC706F">
        <w:t xml:space="preserve"> производства</w:t>
      </w:r>
      <w:r>
        <w:t>.</w:t>
      </w:r>
    </w:p>
    <w:p w14:paraId="0CEBAD56" w14:textId="6B19692F" w:rsidR="002D3FCF" w:rsidRDefault="002D3FCF" w:rsidP="002D3FCF">
      <w:r w:rsidRPr="003C1C2D">
        <w:rPr>
          <w:b/>
          <w:bCs/>
          <w:i/>
          <w:iCs/>
        </w:rPr>
        <w:lastRenderedPageBreak/>
        <w:t>Предусловия</w:t>
      </w:r>
      <w:r>
        <w:t>: Оператор</w:t>
      </w:r>
      <w:r w:rsidR="009B25D2" w:rsidRPr="009B25D2">
        <w:t xml:space="preserve"> </w:t>
      </w:r>
      <w:r w:rsidR="009B25D2">
        <w:t>авторизован и</w:t>
      </w:r>
      <w:r>
        <w:t xml:space="preserve"> имеет доступ к системе.</w:t>
      </w:r>
    </w:p>
    <w:p w14:paraId="4865794F" w14:textId="7CAA1CAA" w:rsidR="002D3FCF" w:rsidRDefault="002D3FCF" w:rsidP="002D3FCF">
      <w:r w:rsidRPr="003C1C2D">
        <w:rPr>
          <w:b/>
          <w:bCs/>
          <w:i/>
          <w:iCs/>
        </w:rPr>
        <w:t>Постусловия</w:t>
      </w:r>
      <w:r>
        <w:t xml:space="preserve">: </w:t>
      </w:r>
      <w:r w:rsidR="00206B36">
        <w:t>Эталонные данные и данные о сырье внесены в систему.</w:t>
      </w:r>
    </w:p>
    <w:p w14:paraId="77EBA6F5" w14:textId="77777777" w:rsidR="002D3FCF" w:rsidRDefault="002D3FCF" w:rsidP="002D3FCF">
      <w:r w:rsidRPr="003C1C2D">
        <w:rPr>
          <w:b/>
          <w:bCs/>
          <w:i/>
          <w:iCs/>
        </w:rPr>
        <w:t>Сценарий</w:t>
      </w:r>
      <w:r>
        <w:t>:</w:t>
      </w:r>
    </w:p>
    <w:p w14:paraId="60C4D543" w14:textId="251A91CE" w:rsidR="002D3FCF" w:rsidRDefault="002D3FCF" w:rsidP="00E22D1A">
      <w:pPr>
        <w:pStyle w:val="a"/>
        <w:numPr>
          <w:ilvl w:val="0"/>
          <w:numId w:val="7"/>
        </w:numPr>
      </w:pPr>
      <w:r>
        <w:t>Оператор открывает интерфейс системы.</w:t>
      </w:r>
    </w:p>
    <w:p w14:paraId="075862FB" w14:textId="75FB5F51" w:rsidR="00206B36" w:rsidRDefault="00206B36" w:rsidP="00E22D1A">
      <w:pPr>
        <w:pStyle w:val="a"/>
        <w:numPr>
          <w:ilvl w:val="0"/>
          <w:numId w:val="6"/>
        </w:numPr>
      </w:pPr>
      <w:r>
        <w:t>Выбирает опцию «Задать сырьё и эталонные данные».</w:t>
      </w:r>
    </w:p>
    <w:p w14:paraId="47848CC7" w14:textId="24419957" w:rsidR="00206B36" w:rsidRDefault="00206B36" w:rsidP="00E22D1A">
      <w:pPr>
        <w:pStyle w:val="a"/>
        <w:numPr>
          <w:ilvl w:val="0"/>
          <w:numId w:val="6"/>
        </w:numPr>
      </w:pPr>
      <w:r>
        <w:t>Вводит необходимые данные.</w:t>
      </w:r>
    </w:p>
    <w:p w14:paraId="03A466B1" w14:textId="39E38FE3" w:rsidR="00206B36" w:rsidRDefault="00206B36" w:rsidP="00E22D1A">
      <w:pPr>
        <w:pStyle w:val="a"/>
        <w:numPr>
          <w:ilvl w:val="0"/>
          <w:numId w:val="6"/>
        </w:numPr>
      </w:pPr>
      <w:r>
        <w:t>Система вносит внесённые изменения и уведомляет об успешно сохранённых данных.</w:t>
      </w:r>
    </w:p>
    <w:p w14:paraId="7A364CE5" w14:textId="55DA7DD3" w:rsidR="002D3FCF" w:rsidRDefault="002D3FCF" w:rsidP="002D3FCF">
      <w:r w:rsidRPr="003C1C2D">
        <w:rPr>
          <w:b/>
          <w:bCs/>
          <w:i/>
          <w:iCs/>
        </w:rPr>
        <w:t>Альтернативные сценарии</w:t>
      </w:r>
      <w:r>
        <w:t>:</w:t>
      </w:r>
    </w:p>
    <w:p w14:paraId="580CFBAF" w14:textId="26618A35" w:rsidR="006B1616" w:rsidRDefault="009C341C" w:rsidP="00DD69FD">
      <w:r>
        <w:t>Введённые данные некорректны — система отображает сообщение об ошибке и запрашивает повторный ввод данных.</w:t>
      </w:r>
    </w:p>
    <w:p w14:paraId="7D4C07B6" w14:textId="4D4EE129" w:rsidR="0064670C" w:rsidRPr="001E7D29" w:rsidRDefault="0064670C" w:rsidP="00DD69FD">
      <w:pPr>
        <w:pStyle w:val="a5"/>
        <w:rPr>
          <w:lang w:val="ru-RU"/>
        </w:rPr>
      </w:pPr>
      <w:r w:rsidRPr="001E7D29">
        <w:rPr>
          <w:lang w:val="ru-RU"/>
        </w:rPr>
        <w:t>История 3.</w:t>
      </w:r>
      <w:r w:rsidR="006A69F7">
        <w:rPr>
          <w:lang w:val="ru-RU"/>
        </w:rPr>
        <w:t xml:space="preserve"> Мониторинг значений</w:t>
      </w:r>
    </w:p>
    <w:p w14:paraId="04C32F99" w14:textId="6AAA573A" w:rsidR="00DD69FD" w:rsidRDefault="00EC706F" w:rsidP="00DD69FD">
      <w:r>
        <w:t>Оператору необходимо иметь возможность наблюдать за текущими значениями датчиков на производственной линии, наблюдать за трендом изменений и формировать отчёт на основе показаний.</w:t>
      </w:r>
    </w:p>
    <w:p w14:paraId="748EA862" w14:textId="408B9DDA" w:rsidR="00DD69FD" w:rsidRPr="001E7D29" w:rsidRDefault="00DD69FD" w:rsidP="006A69F7">
      <w:pPr>
        <w:pStyle w:val="a5"/>
        <w:rPr>
          <w:lang w:val="ru-RU"/>
        </w:rPr>
      </w:pPr>
      <w:r w:rsidRPr="001E7D29">
        <w:rPr>
          <w:lang w:val="ru-RU"/>
        </w:rPr>
        <w:t>Прецедент 3.</w:t>
      </w:r>
      <w:r w:rsidR="006A69F7" w:rsidRPr="006A69F7">
        <w:rPr>
          <w:lang w:val="ru-RU"/>
        </w:rPr>
        <w:t xml:space="preserve"> </w:t>
      </w:r>
      <w:r w:rsidR="006A69F7">
        <w:rPr>
          <w:lang w:val="ru-RU"/>
        </w:rPr>
        <w:t>Мониторинг значений</w:t>
      </w:r>
    </w:p>
    <w:p w14:paraId="1B93C05F" w14:textId="78D7B5A4" w:rsidR="00DD69FD" w:rsidRPr="003C1C2D" w:rsidRDefault="00DD69FD" w:rsidP="00DD69FD">
      <w:r w:rsidRPr="003C1C2D">
        <w:rPr>
          <w:b/>
          <w:bCs/>
          <w:i/>
          <w:iCs/>
        </w:rPr>
        <w:t>Актёры</w:t>
      </w:r>
      <w:r w:rsidRPr="003C1C2D">
        <w:t>:</w:t>
      </w:r>
      <w:r>
        <w:t xml:space="preserve"> Оператор</w:t>
      </w:r>
      <w:r w:rsidR="00EC706F">
        <w:t xml:space="preserve"> производства</w:t>
      </w:r>
      <w:r>
        <w:t>.</w:t>
      </w:r>
    </w:p>
    <w:p w14:paraId="0E47C2A6" w14:textId="17CF03CB" w:rsidR="00DD69FD" w:rsidRDefault="00DD69FD" w:rsidP="00DD69FD">
      <w:r w:rsidRPr="003C1C2D">
        <w:rPr>
          <w:b/>
          <w:bCs/>
          <w:i/>
          <w:iCs/>
        </w:rPr>
        <w:t>Предусловия</w:t>
      </w:r>
      <w:r>
        <w:t>: Оператор</w:t>
      </w:r>
      <w:r w:rsidR="009B25D2" w:rsidRPr="009B25D2">
        <w:t xml:space="preserve"> </w:t>
      </w:r>
      <w:r w:rsidR="009B25D2">
        <w:t>авторизован и</w:t>
      </w:r>
      <w:r>
        <w:t xml:space="preserve"> имеет доступ к системе.</w:t>
      </w:r>
    </w:p>
    <w:p w14:paraId="72030E61" w14:textId="6C492879" w:rsidR="00DD69FD" w:rsidRDefault="00DD69FD" w:rsidP="00DD69FD">
      <w:r w:rsidRPr="003C1C2D">
        <w:rPr>
          <w:b/>
          <w:bCs/>
          <w:i/>
          <w:iCs/>
        </w:rPr>
        <w:t>Постусловия</w:t>
      </w:r>
      <w:r>
        <w:t xml:space="preserve">: </w:t>
      </w:r>
      <w:r w:rsidR="00EC706F">
        <w:t>Текущие данные, отклонение от эталонных значений отображаются в интерфейсе системы.</w:t>
      </w:r>
    </w:p>
    <w:p w14:paraId="7A4B824A" w14:textId="77777777" w:rsidR="00DD69FD" w:rsidRDefault="00DD69FD" w:rsidP="00DD69FD">
      <w:r w:rsidRPr="003C1C2D">
        <w:rPr>
          <w:b/>
          <w:bCs/>
          <w:i/>
          <w:iCs/>
        </w:rPr>
        <w:t>Сценарий</w:t>
      </w:r>
      <w:r>
        <w:t>:</w:t>
      </w:r>
    </w:p>
    <w:p w14:paraId="5DF47595" w14:textId="06605815" w:rsidR="00DD69FD" w:rsidRDefault="00DD69FD" w:rsidP="00E22D1A">
      <w:pPr>
        <w:pStyle w:val="a"/>
        <w:numPr>
          <w:ilvl w:val="0"/>
          <w:numId w:val="8"/>
        </w:numPr>
      </w:pPr>
      <w:r>
        <w:t>Оператор открывает интерфейс системы.</w:t>
      </w:r>
    </w:p>
    <w:p w14:paraId="391FC8B7" w14:textId="320F9B3A" w:rsidR="00EC706F" w:rsidRDefault="009B25D2" w:rsidP="00E22D1A">
      <w:pPr>
        <w:pStyle w:val="a"/>
        <w:numPr>
          <w:ilvl w:val="0"/>
          <w:numId w:val="6"/>
        </w:numPr>
      </w:pPr>
      <w:r>
        <w:t>Выбирает опцию «Мониторинг».</w:t>
      </w:r>
    </w:p>
    <w:p w14:paraId="1BC2C9E1" w14:textId="555D65C2" w:rsidR="009B25D2" w:rsidRDefault="009B25D2" w:rsidP="00E22D1A">
      <w:pPr>
        <w:pStyle w:val="a"/>
        <w:numPr>
          <w:ilvl w:val="0"/>
          <w:numId w:val="6"/>
        </w:numPr>
      </w:pPr>
      <w:r>
        <w:t>Система отображает текущее значение, эталонное зна</w:t>
      </w:r>
      <w:r w:rsidRPr="003864CF">
        <w:t>чение, дельту.</w:t>
      </w:r>
    </w:p>
    <w:p w14:paraId="07F05636" w14:textId="77777777" w:rsidR="009B25D2" w:rsidRDefault="009B25D2" w:rsidP="009B25D2">
      <w:r w:rsidRPr="003C1C2D">
        <w:rPr>
          <w:b/>
          <w:bCs/>
          <w:i/>
          <w:iCs/>
        </w:rPr>
        <w:t>Альтернативные сценарии</w:t>
      </w:r>
      <w:r>
        <w:t>:</w:t>
      </w:r>
    </w:p>
    <w:p w14:paraId="7B15A1E2" w14:textId="152D4C3A" w:rsidR="009B25D2" w:rsidRDefault="009B25D2" w:rsidP="00E22D1A">
      <w:pPr>
        <w:pStyle w:val="a"/>
        <w:numPr>
          <w:ilvl w:val="0"/>
          <w:numId w:val="9"/>
        </w:numPr>
      </w:pPr>
      <w:r>
        <w:t>Производство не запущено — выводится соответствующее сообщение.</w:t>
      </w:r>
    </w:p>
    <w:p w14:paraId="3F431651" w14:textId="34787033" w:rsidR="00EA7153" w:rsidRPr="001E7D29" w:rsidRDefault="00EA7153" w:rsidP="00EA7153">
      <w:pPr>
        <w:pStyle w:val="a5"/>
        <w:rPr>
          <w:lang w:val="ru-RU"/>
        </w:rPr>
      </w:pPr>
      <w:r w:rsidRPr="001E7D29">
        <w:rPr>
          <w:lang w:val="ru-RU"/>
        </w:rPr>
        <w:lastRenderedPageBreak/>
        <w:t xml:space="preserve">История </w:t>
      </w:r>
      <w:r w:rsidRPr="00EC706F">
        <w:rPr>
          <w:lang w:val="ru-RU"/>
        </w:rPr>
        <w:t>4</w:t>
      </w:r>
      <w:r w:rsidRPr="001E7D29">
        <w:rPr>
          <w:lang w:val="ru-RU"/>
        </w:rPr>
        <w:t>.</w:t>
      </w:r>
      <w:r>
        <w:rPr>
          <w:lang w:val="ru-RU"/>
        </w:rPr>
        <w:t xml:space="preserve"> Авторизация</w:t>
      </w:r>
    </w:p>
    <w:p w14:paraId="0BBBFF9D" w14:textId="2F2BF285" w:rsidR="00EA7153" w:rsidRDefault="00EC706F" w:rsidP="00EA7153">
      <w:r>
        <w:t>Всем пользователям системы необходимо иметь возможность авторизоваться, чтобы получить доступ к соответствующим функциям. Оператор производства не должен иметь доступа к системе аккаунтов, в то время как оператору базы данных системы не нужно взаимодействовать с самим производственным процессом напрямую.</w:t>
      </w:r>
    </w:p>
    <w:p w14:paraId="4649E9E0" w14:textId="477FD019" w:rsidR="00EA7153" w:rsidRPr="001E7D29" w:rsidRDefault="00EA7153" w:rsidP="00EA7153">
      <w:pPr>
        <w:pStyle w:val="a5"/>
        <w:rPr>
          <w:lang w:val="ru-RU"/>
        </w:rPr>
      </w:pPr>
      <w:r w:rsidRPr="001E7D29">
        <w:rPr>
          <w:lang w:val="ru-RU"/>
        </w:rPr>
        <w:t xml:space="preserve">Прецедент </w:t>
      </w:r>
      <w:r w:rsidRPr="00EC706F">
        <w:rPr>
          <w:lang w:val="ru-RU"/>
        </w:rPr>
        <w:t>4</w:t>
      </w:r>
      <w:r w:rsidRPr="001E7D29">
        <w:rPr>
          <w:lang w:val="ru-RU"/>
        </w:rPr>
        <w:t>.</w:t>
      </w:r>
      <w:r w:rsidRPr="006A69F7">
        <w:rPr>
          <w:lang w:val="ru-RU"/>
        </w:rPr>
        <w:t xml:space="preserve"> </w:t>
      </w:r>
      <w:r>
        <w:rPr>
          <w:lang w:val="ru-RU"/>
        </w:rPr>
        <w:t>Авторизация</w:t>
      </w:r>
    </w:p>
    <w:p w14:paraId="1C9E06ED" w14:textId="5381FB7E" w:rsidR="00EA7153" w:rsidRPr="003C1C2D" w:rsidRDefault="00EA7153" w:rsidP="00EA7153">
      <w:r w:rsidRPr="003C1C2D">
        <w:rPr>
          <w:b/>
          <w:bCs/>
          <w:i/>
          <w:iCs/>
        </w:rPr>
        <w:t>Актёры</w:t>
      </w:r>
      <w:r w:rsidRPr="003C1C2D">
        <w:t>:</w:t>
      </w:r>
      <w:r>
        <w:t xml:space="preserve"> Оператор</w:t>
      </w:r>
      <w:r w:rsidR="00EC706F">
        <w:t xml:space="preserve"> производства, оператор БД</w:t>
      </w:r>
      <w:r>
        <w:t>.</w:t>
      </w:r>
    </w:p>
    <w:p w14:paraId="757C6FB0" w14:textId="77777777" w:rsidR="00EA7153" w:rsidRDefault="00EA7153" w:rsidP="00EA7153">
      <w:r w:rsidRPr="003C1C2D">
        <w:rPr>
          <w:b/>
          <w:bCs/>
          <w:i/>
          <w:iCs/>
        </w:rPr>
        <w:t>Предусловия</w:t>
      </w:r>
      <w:r>
        <w:t>: Оператор имеет доступ к системе.</w:t>
      </w:r>
    </w:p>
    <w:p w14:paraId="41D5989E" w14:textId="3626BEA4" w:rsidR="00EA7153" w:rsidRDefault="00EA7153" w:rsidP="00EA7153">
      <w:r w:rsidRPr="003C1C2D">
        <w:rPr>
          <w:b/>
          <w:bCs/>
          <w:i/>
          <w:iCs/>
        </w:rPr>
        <w:t>Постусловия</w:t>
      </w:r>
      <w:r>
        <w:t xml:space="preserve">: </w:t>
      </w:r>
      <w:r w:rsidR="009B25D2">
        <w:t>Оператор выполнил авторизацию и имеет полный доступ к соответствующим функциям</w:t>
      </w:r>
      <w:r>
        <w:t>.</w:t>
      </w:r>
    </w:p>
    <w:p w14:paraId="3A4CAB9B" w14:textId="77777777" w:rsidR="00EA7153" w:rsidRDefault="00EA7153" w:rsidP="00EA7153">
      <w:r w:rsidRPr="003C1C2D">
        <w:rPr>
          <w:b/>
          <w:bCs/>
          <w:i/>
          <w:iCs/>
        </w:rPr>
        <w:t>Сценарий</w:t>
      </w:r>
      <w:r>
        <w:t>:</w:t>
      </w:r>
    </w:p>
    <w:p w14:paraId="2A603AB8" w14:textId="3A3810F6" w:rsidR="00EA7153" w:rsidRDefault="00EA7153" w:rsidP="00E22D1A">
      <w:pPr>
        <w:pStyle w:val="a"/>
        <w:numPr>
          <w:ilvl w:val="0"/>
          <w:numId w:val="11"/>
        </w:numPr>
      </w:pPr>
      <w:r>
        <w:t>Оператор открывает интерфейс системы.</w:t>
      </w:r>
    </w:p>
    <w:p w14:paraId="13EF7813" w14:textId="60119E80" w:rsidR="009B25D2" w:rsidRDefault="009B25D2" w:rsidP="00E22D1A">
      <w:pPr>
        <w:pStyle w:val="a"/>
        <w:numPr>
          <w:ilvl w:val="0"/>
          <w:numId w:val="6"/>
        </w:numPr>
      </w:pPr>
      <w:r>
        <w:t>Оператор вводит логин и пароль.</w:t>
      </w:r>
    </w:p>
    <w:p w14:paraId="1EFA8E43" w14:textId="49711B18" w:rsidR="009B25D2" w:rsidRDefault="009B25D2" w:rsidP="00E22D1A">
      <w:pPr>
        <w:pStyle w:val="a"/>
        <w:numPr>
          <w:ilvl w:val="0"/>
          <w:numId w:val="6"/>
        </w:numPr>
      </w:pPr>
      <w:r>
        <w:t>Система выводит сообщение об успешном входе, отображается категория авторизованного пользователя.</w:t>
      </w:r>
    </w:p>
    <w:p w14:paraId="3CF5B7AC" w14:textId="77777777" w:rsidR="009B25D2" w:rsidRDefault="009B25D2" w:rsidP="009B25D2">
      <w:r w:rsidRPr="003C1C2D">
        <w:rPr>
          <w:b/>
          <w:bCs/>
          <w:i/>
          <w:iCs/>
        </w:rPr>
        <w:t>Альтернативные сценарии</w:t>
      </w:r>
      <w:r>
        <w:t>:</w:t>
      </w:r>
    </w:p>
    <w:p w14:paraId="13295172" w14:textId="57D77AB9" w:rsidR="009B25D2" w:rsidRDefault="009B25D2" w:rsidP="00E22D1A">
      <w:pPr>
        <w:pStyle w:val="a"/>
        <w:numPr>
          <w:ilvl w:val="0"/>
          <w:numId w:val="10"/>
        </w:numPr>
      </w:pPr>
      <w:r>
        <w:t>Некорректные данные для авторизации — система выводит сообщение об ошибке.</w:t>
      </w:r>
    </w:p>
    <w:p w14:paraId="008C01BF" w14:textId="4B8EDB49" w:rsidR="009B25D2" w:rsidRDefault="009B25D2" w:rsidP="00E22D1A">
      <w:pPr>
        <w:pStyle w:val="a"/>
        <w:numPr>
          <w:ilvl w:val="0"/>
          <w:numId w:val="10"/>
        </w:numPr>
      </w:pPr>
      <w:r>
        <w:t>В системе отсутствуют аккаунты — выполняется вход в системный аккаунт с доступом к системе управления аккаунтами.</w:t>
      </w:r>
    </w:p>
    <w:p w14:paraId="0D5F3C42" w14:textId="29983941" w:rsidR="00EA7153" w:rsidRPr="001E7D29" w:rsidRDefault="00EA7153" w:rsidP="00EA7153">
      <w:pPr>
        <w:pStyle w:val="a5"/>
        <w:rPr>
          <w:lang w:val="ru-RU"/>
        </w:rPr>
      </w:pPr>
      <w:r w:rsidRPr="001E7D29">
        <w:rPr>
          <w:lang w:val="ru-RU"/>
        </w:rPr>
        <w:t>История</w:t>
      </w:r>
      <w:r>
        <w:rPr>
          <w:lang w:val="ru-RU"/>
        </w:rPr>
        <w:t xml:space="preserve"> 5</w:t>
      </w:r>
      <w:r w:rsidRPr="001E7D29">
        <w:rPr>
          <w:lang w:val="ru-RU"/>
        </w:rPr>
        <w:t>.</w:t>
      </w:r>
      <w:r>
        <w:rPr>
          <w:lang w:val="ru-RU"/>
        </w:rPr>
        <w:t xml:space="preserve"> Управление аккаунтами</w:t>
      </w:r>
    </w:p>
    <w:p w14:paraId="1997560B" w14:textId="3DDA0427" w:rsidR="00EA7153" w:rsidRDefault="009B25D2" w:rsidP="00EA7153">
      <w:r>
        <w:t>Оператор БД имеет возможность создавать, удалять и редактировать аккаунты пользователей системы, настраивать им доступ к функциям системы.</w:t>
      </w:r>
    </w:p>
    <w:p w14:paraId="5DCCA1F6" w14:textId="43C43E0D" w:rsidR="00EA7153" w:rsidRPr="00EA7153" w:rsidRDefault="00EA7153" w:rsidP="00EA7153">
      <w:pPr>
        <w:pStyle w:val="a5"/>
        <w:rPr>
          <w:lang w:val="ru-RU"/>
        </w:rPr>
      </w:pPr>
      <w:r w:rsidRPr="001E7D29">
        <w:rPr>
          <w:lang w:val="ru-RU"/>
        </w:rPr>
        <w:t xml:space="preserve">Прецедент </w:t>
      </w:r>
      <w:r w:rsidRPr="009B25D2">
        <w:rPr>
          <w:lang w:val="ru-RU"/>
        </w:rPr>
        <w:t xml:space="preserve">5. </w:t>
      </w:r>
      <w:r>
        <w:rPr>
          <w:lang w:val="ru-RU"/>
        </w:rPr>
        <w:t>Управление аккаунтами</w:t>
      </w:r>
    </w:p>
    <w:p w14:paraId="0E6E3C87" w14:textId="3F666772" w:rsidR="00EA7153" w:rsidRPr="003C1C2D" w:rsidRDefault="00EA7153" w:rsidP="00EA7153">
      <w:r w:rsidRPr="003C1C2D">
        <w:rPr>
          <w:b/>
          <w:bCs/>
          <w:i/>
          <w:iCs/>
        </w:rPr>
        <w:t>Актёры</w:t>
      </w:r>
      <w:r w:rsidRPr="003C1C2D">
        <w:t>:</w:t>
      </w:r>
      <w:r>
        <w:t xml:space="preserve"> Оператор</w:t>
      </w:r>
      <w:r w:rsidR="009B25D2">
        <w:t xml:space="preserve"> БД</w:t>
      </w:r>
      <w:r>
        <w:t>.</w:t>
      </w:r>
    </w:p>
    <w:p w14:paraId="3614B892" w14:textId="47846BC5" w:rsidR="00EA7153" w:rsidRDefault="00EA7153" w:rsidP="00EA7153">
      <w:r w:rsidRPr="003C1C2D">
        <w:rPr>
          <w:b/>
          <w:bCs/>
          <w:i/>
          <w:iCs/>
        </w:rPr>
        <w:lastRenderedPageBreak/>
        <w:t>Предусловия</w:t>
      </w:r>
      <w:r>
        <w:t xml:space="preserve">: Оператор </w:t>
      </w:r>
      <w:r w:rsidR="009B25D2">
        <w:t xml:space="preserve">авторизован и </w:t>
      </w:r>
      <w:r>
        <w:t>имеет доступ к системе.</w:t>
      </w:r>
    </w:p>
    <w:p w14:paraId="53F9955A" w14:textId="38D0FF00" w:rsidR="00EA7153" w:rsidRDefault="00EA7153" w:rsidP="00EA7153">
      <w:r w:rsidRPr="003C1C2D">
        <w:rPr>
          <w:b/>
          <w:bCs/>
          <w:i/>
          <w:iCs/>
        </w:rPr>
        <w:t>Постусловия</w:t>
      </w:r>
      <w:r>
        <w:t xml:space="preserve">: </w:t>
      </w:r>
      <w:r w:rsidR="00EA3F6B">
        <w:t>Внесены изменения в набор аккаунтов</w:t>
      </w:r>
      <w:r>
        <w:t>.</w:t>
      </w:r>
    </w:p>
    <w:p w14:paraId="28E36F25" w14:textId="77777777" w:rsidR="00EA7153" w:rsidRDefault="00EA7153" w:rsidP="00EA7153">
      <w:r w:rsidRPr="003C1C2D">
        <w:rPr>
          <w:b/>
          <w:bCs/>
          <w:i/>
          <w:iCs/>
        </w:rPr>
        <w:t>Сценарий</w:t>
      </w:r>
      <w:r>
        <w:t>:</w:t>
      </w:r>
    </w:p>
    <w:p w14:paraId="382BA2ED" w14:textId="44D36217" w:rsidR="00EA7153" w:rsidRDefault="00EA7153" w:rsidP="00E22D1A">
      <w:pPr>
        <w:pStyle w:val="a"/>
        <w:numPr>
          <w:ilvl w:val="0"/>
          <w:numId w:val="12"/>
        </w:numPr>
      </w:pPr>
      <w:r>
        <w:t>Оператор открывает интерфейс системы.</w:t>
      </w:r>
    </w:p>
    <w:p w14:paraId="7C66E3F1" w14:textId="7A05CEB8" w:rsidR="00EA3F6B" w:rsidRDefault="00EA3F6B" w:rsidP="00E22D1A">
      <w:pPr>
        <w:pStyle w:val="a"/>
        <w:numPr>
          <w:ilvl w:val="0"/>
          <w:numId w:val="6"/>
        </w:numPr>
      </w:pPr>
      <w:r>
        <w:t>Выбирает опцию «Управление аккаунтами».</w:t>
      </w:r>
    </w:p>
    <w:p w14:paraId="4BD861A1" w14:textId="5A9626DC" w:rsidR="00EA3F6B" w:rsidRDefault="00EA3F6B" w:rsidP="00E22D1A">
      <w:pPr>
        <w:pStyle w:val="a"/>
        <w:numPr>
          <w:ilvl w:val="0"/>
          <w:numId w:val="6"/>
        </w:numPr>
      </w:pPr>
      <w:r>
        <w:t>Вносятся необходимые изменения.</w:t>
      </w:r>
    </w:p>
    <w:p w14:paraId="4D5D9FD6" w14:textId="7B60095D" w:rsidR="00EA3F6B" w:rsidRDefault="00EA3F6B" w:rsidP="00E22D1A">
      <w:pPr>
        <w:pStyle w:val="a"/>
        <w:numPr>
          <w:ilvl w:val="0"/>
          <w:numId w:val="6"/>
        </w:numPr>
      </w:pPr>
      <w:r>
        <w:t>Система сохраняет внесённые изменения.</w:t>
      </w:r>
    </w:p>
    <w:p w14:paraId="6FACBDCA" w14:textId="77777777" w:rsidR="00EA3F6B" w:rsidRDefault="00EA3F6B" w:rsidP="00EA3F6B">
      <w:r w:rsidRPr="003C1C2D">
        <w:rPr>
          <w:b/>
          <w:bCs/>
          <w:i/>
          <w:iCs/>
        </w:rPr>
        <w:t>Альтернативные сценарии</w:t>
      </w:r>
      <w:r>
        <w:t>:</w:t>
      </w:r>
    </w:p>
    <w:p w14:paraId="15DBD80A" w14:textId="0D3BD2CE" w:rsidR="00715158" w:rsidRPr="00E63B4B" w:rsidRDefault="00EA3F6B" w:rsidP="00E22D1A">
      <w:pPr>
        <w:pStyle w:val="a"/>
        <w:numPr>
          <w:ilvl w:val="0"/>
          <w:numId w:val="13"/>
        </w:numPr>
      </w:pPr>
      <w:r>
        <w:t>Попытка удалить аккаунт, который вносит изменения — система выводит сообщение об ошибке.</w:t>
      </w:r>
    </w:p>
    <w:p w14:paraId="3A53667E" w14:textId="7C74DFE3" w:rsidR="003350E1" w:rsidRDefault="003350E1" w:rsidP="003350E1">
      <w:pPr>
        <w:pStyle w:val="1"/>
      </w:pPr>
      <w:bookmarkStart w:id="6" w:name="_Toc195176740"/>
      <w:r w:rsidRPr="00EE1482">
        <w:lastRenderedPageBreak/>
        <w:t xml:space="preserve">2 </w:t>
      </w:r>
      <w:r>
        <w:t>Проектирование</w:t>
      </w:r>
      <w:r w:rsidR="00EA3F6B">
        <w:t xml:space="preserve"> системы</w:t>
      </w:r>
      <w:bookmarkEnd w:id="6"/>
    </w:p>
    <w:p w14:paraId="5498102E" w14:textId="58FC487D" w:rsidR="003350E1" w:rsidRDefault="003350E1" w:rsidP="00EE1482">
      <w:pPr>
        <w:pStyle w:val="2"/>
      </w:pPr>
      <w:bookmarkStart w:id="7" w:name="_Toc195176741"/>
      <w:r>
        <w:t>2.1 Структурно</w:t>
      </w:r>
      <w:r w:rsidR="00EA3F6B">
        <w:t>-</w:t>
      </w:r>
      <w:r>
        <w:t>функциональное моделирование</w:t>
      </w:r>
      <w:bookmarkEnd w:id="7"/>
    </w:p>
    <w:p w14:paraId="442D9539" w14:textId="04F577CB" w:rsidR="00E44492" w:rsidRDefault="00E44492" w:rsidP="00E44492">
      <w:r>
        <w:t xml:space="preserve">Для более детального анализа передаваемой и получаемой информации, использована нотация DFD структурно-функционального похода (Рисунок </w:t>
      </w:r>
      <w:r w:rsidR="00773086">
        <w:t>2.1</w:t>
      </w:r>
      <w:r>
        <w:t>).</w:t>
      </w:r>
    </w:p>
    <w:p w14:paraId="23C27BE2" w14:textId="77777777" w:rsidR="00E44492" w:rsidRDefault="00E44492" w:rsidP="00E44492">
      <w:pPr>
        <w:pStyle w:val="af1"/>
      </w:pPr>
      <w:r>
        <w:rPr>
          <w:noProof/>
        </w:rPr>
        <w:drawing>
          <wp:inline distT="0" distB="0" distL="0" distR="0" wp14:anchorId="0BC20698" wp14:editId="2D83B5F5">
            <wp:extent cx="5924145" cy="3945537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958" cy="395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74E36" w14:textId="76913811" w:rsidR="00E44492" w:rsidRDefault="00E44492" w:rsidP="00E44492">
      <w:pPr>
        <w:pStyle w:val="aa"/>
      </w:pPr>
      <w:r>
        <w:t xml:space="preserve">Рисунок </w:t>
      </w:r>
      <w:r w:rsidR="00773086">
        <w:t>2.1</w:t>
      </w:r>
      <w:r>
        <w:t xml:space="preserve"> — </w:t>
      </w:r>
      <w:r>
        <w:rPr>
          <w:lang w:val="en-US"/>
        </w:rPr>
        <w:t>DFD</w:t>
      </w:r>
      <w:r w:rsidRPr="00F90564">
        <w:t xml:space="preserve"> </w:t>
      </w:r>
      <w:r>
        <w:t>диаграмма первого уровня</w:t>
      </w:r>
    </w:p>
    <w:p w14:paraId="542067E6" w14:textId="758D698E" w:rsidR="00E44492" w:rsidRDefault="00E44492" w:rsidP="00E44492">
      <w:r w:rsidRPr="00F90564">
        <w:t xml:space="preserve">«Оператор» получает информацию от системы для мониторинга технологических процессов, что позволяет ему следить за состоянием оборудования, контролировать параметры и оперативно реагировать на изменения или неисправности. В свою очередь, сам «Оператор» </w:t>
      </w:r>
      <w:r w:rsidR="004215CE">
        <w:t>имеет возможность остановить или запустить производство</w:t>
      </w:r>
      <w:r>
        <w:t xml:space="preserve"> посредством команд</w:t>
      </w:r>
      <w:r w:rsidR="004215CE">
        <w:t>, либо осуществлять действия с базой данных системы, такие как управление аккаунтами и формирование отчётов на основе данных из БД.</w:t>
      </w:r>
    </w:p>
    <w:p w14:paraId="7A3ECD2D" w14:textId="6D3EB12A" w:rsidR="00E44492" w:rsidRPr="006E4C12" w:rsidRDefault="006774D4" w:rsidP="00E44492">
      <w:pPr>
        <w:pStyle w:val="af1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EC9848" wp14:editId="3C155CF0">
            <wp:extent cx="6120130" cy="40703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22365" w14:textId="24240406" w:rsidR="00E44492" w:rsidRDefault="00E44492" w:rsidP="00E44492">
      <w:pPr>
        <w:pStyle w:val="aa"/>
      </w:pPr>
      <w:r>
        <w:t xml:space="preserve">Рисунок </w:t>
      </w:r>
      <w:r w:rsidR="00773086">
        <w:t>2.2</w:t>
      </w:r>
      <w:r>
        <w:t xml:space="preserve"> — </w:t>
      </w:r>
      <w:r>
        <w:rPr>
          <w:lang w:val="en-US"/>
        </w:rPr>
        <w:t>DFD</w:t>
      </w:r>
      <w:r w:rsidRPr="00F90564">
        <w:t xml:space="preserve"> </w:t>
      </w:r>
      <w:r>
        <w:t>диаграмма второго уровня (декомпозиция первого уровня)</w:t>
      </w:r>
    </w:p>
    <w:p w14:paraId="022A690A" w14:textId="19819955" w:rsidR="004215CE" w:rsidRDefault="004215CE" w:rsidP="00E44492">
      <w:r>
        <w:t>В диаграмме второго уровня рассматривается только процесс нанесения изоляции, мониторинг которого будет осуществляться.</w:t>
      </w:r>
    </w:p>
    <w:p w14:paraId="1BE3FFBD" w14:textId="0FF51EDE" w:rsidR="006774D4" w:rsidRDefault="006774D4" w:rsidP="00E44492">
      <w:r>
        <w:t>Присутствуют следующие хранилища:</w:t>
      </w:r>
    </w:p>
    <w:p w14:paraId="49ADE804" w14:textId="46E06C20" w:rsidR="006774D4" w:rsidRDefault="00DE45C4" w:rsidP="00DE45C4">
      <w:pPr>
        <w:pStyle w:val="a0"/>
      </w:pPr>
      <w:r>
        <w:t>э</w:t>
      </w:r>
      <w:r w:rsidR="006774D4">
        <w:t>талонные параметры</w:t>
      </w:r>
      <w:r w:rsidR="00B63881">
        <w:t xml:space="preserve"> — хранение заданных вручную идеальных параметров, возвращаемых датчиками в ходе процесса, и допустимых отклонений от эталона</w:t>
      </w:r>
      <w:r w:rsidRPr="00B63881">
        <w:t>;</w:t>
      </w:r>
    </w:p>
    <w:p w14:paraId="352BD314" w14:textId="76450794" w:rsidR="006774D4" w:rsidRDefault="00DE45C4" w:rsidP="00DE45C4">
      <w:pPr>
        <w:pStyle w:val="a0"/>
      </w:pPr>
      <w:r>
        <w:t>ф</w:t>
      </w:r>
      <w:r w:rsidR="006774D4">
        <w:t>актические параметры</w:t>
      </w:r>
      <w:r w:rsidR="00B63881">
        <w:t xml:space="preserve"> — входные данные с датчиков</w:t>
      </w:r>
      <w:r w:rsidRPr="00B63881">
        <w:t>;</w:t>
      </w:r>
    </w:p>
    <w:p w14:paraId="30039C82" w14:textId="6CB68EB8" w:rsidR="006774D4" w:rsidRDefault="00DE45C4" w:rsidP="00DE45C4">
      <w:pPr>
        <w:pStyle w:val="a0"/>
      </w:pPr>
      <w:r>
        <w:t>и</w:t>
      </w:r>
      <w:r w:rsidR="006774D4">
        <w:t>стория параметров</w:t>
      </w:r>
      <w:r w:rsidR="00B63881">
        <w:t xml:space="preserve"> — входные данные с датчиков, используемые для вычисления трендов изменения параметров</w:t>
      </w:r>
      <w:r w:rsidRPr="00B63881">
        <w:t>;</w:t>
      </w:r>
    </w:p>
    <w:p w14:paraId="4DCC0259" w14:textId="5C825DDC" w:rsidR="00DE45C4" w:rsidRDefault="00DE45C4" w:rsidP="00DE45C4">
      <w:pPr>
        <w:pStyle w:val="a0"/>
      </w:pPr>
      <w:r>
        <w:t>ошибки</w:t>
      </w:r>
      <w:r w:rsidR="00B63881">
        <w:t xml:space="preserve"> — записи о выходе фактических параметров за установленные пределы</w:t>
      </w:r>
      <w:r w:rsidRPr="00B63881">
        <w:t>;</w:t>
      </w:r>
    </w:p>
    <w:p w14:paraId="5AEEB423" w14:textId="7FD388C9" w:rsidR="00DE45C4" w:rsidRDefault="00DE45C4" w:rsidP="00DE45C4">
      <w:pPr>
        <w:pStyle w:val="a0"/>
      </w:pPr>
      <w:r>
        <w:t>отчёты о производственных блоках</w:t>
      </w:r>
      <w:r w:rsidR="00B63881">
        <w:t xml:space="preserve"> — информация о сформированных отчётах</w:t>
      </w:r>
      <w:r w:rsidRPr="00B63881">
        <w:t>.</w:t>
      </w:r>
    </w:p>
    <w:p w14:paraId="727154DD" w14:textId="5DFD484D" w:rsidR="003350E1" w:rsidRDefault="003350E1" w:rsidP="00390B43">
      <w:pPr>
        <w:pStyle w:val="2"/>
      </w:pPr>
      <w:bookmarkStart w:id="8" w:name="_Toc195176742"/>
      <w:r>
        <w:lastRenderedPageBreak/>
        <w:t>2.2 Моделирование баз данных</w:t>
      </w:r>
      <w:bookmarkEnd w:id="8"/>
    </w:p>
    <w:p w14:paraId="58CB9D58" w14:textId="25AB86B7" w:rsidR="00B63881" w:rsidRDefault="00B63881" w:rsidP="00B63881">
      <w:r>
        <w:t>Была с</w:t>
      </w:r>
      <w:r w:rsidRPr="00B63881">
        <w:t>проектир</w:t>
      </w:r>
      <w:r>
        <w:t xml:space="preserve">ована </w:t>
      </w:r>
      <w:r w:rsidRPr="00B63881">
        <w:t>логическ</w:t>
      </w:r>
      <w:r>
        <w:t>ая</w:t>
      </w:r>
      <w:r w:rsidRPr="00B63881">
        <w:t xml:space="preserve"> схем</w:t>
      </w:r>
      <w:r>
        <w:t xml:space="preserve">а </w:t>
      </w:r>
      <w:r w:rsidRPr="00B63881">
        <w:t xml:space="preserve">БД, которая позволит обеспечить эффективное хранение, обработку и анализ информации, поступающей с каждого этапа технологического процесса (Рисунок </w:t>
      </w:r>
      <w:r w:rsidR="00773086">
        <w:t>2.3</w:t>
      </w:r>
      <w:r w:rsidRPr="00B63881">
        <w:t>).</w:t>
      </w:r>
    </w:p>
    <w:p w14:paraId="2F3DD7E5" w14:textId="6ACE0AA7" w:rsidR="00B63881" w:rsidRDefault="0034767F" w:rsidP="006925DF">
      <w:pPr>
        <w:pStyle w:val="af1"/>
      </w:pPr>
      <w:r w:rsidRPr="0034767F">
        <w:rPr>
          <w:noProof/>
        </w:rPr>
        <w:drawing>
          <wp:inline distT="0" distB="0" distL="0" distR="0" wp14:anchorId="7D7B9F5A" wp14:editId="5F356ABC">
            <wp:extent cx="6120000" cy="41205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358" r="25140" b="10540"/>
                    <a:stretch/>
                  </pic:blipFill>
                  <pic:spPr bwMode="auto">
                    <a:xfrm>
                      <a:off x="0" y="0"/>
                      <a:ext cx="6120000" cy="4120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E7033" w14:textId="79DFFAEB" w:rsidR="00773086" w:rsidRPr="00773086" w:rsidRDefault="00773086" w:rsidP="00773086">
      <w:pPr>
        <w:pStyle w:val="aa"/>
      </w:pPr>
      <w:r>
        <w:t>Рисунок 2.3 — Логическая схема БД</w:t>
      </w:r>
    </w:p>
    <w:p w14:paraId="3688DD8C" w14:textId="430B6AC0" w:rsidR="003350E1" w:rsidRDefault="003350E1" w:rsidP="00390B43">
      <w:pPr>
        <w:pStyle w:val="2"/>
      </w:pPr>
      <w:bookmarkStart w:id="9" w:name="_Toc195176743"/>
      <w:r>
        <w:t>2.3 Архитектурное моделирование</w:t>
      </w:r>
      <w:bookmarkEnd w:id="9"/>
    </w:p>
    <w:p w14:paraId="63E0B373" w14:textId="77777777" w:rsidR="00E44492" w:rsidRDefault="00E44492" w:rsidP="00E44492">
      <w:proofErr w:type="spellStart"/>
      <w:r>
        <w:rPr>
          <w:lang w:val="en-US"/>
        </w:rPr>
        <w:t>Archimate</w:t>
      </w:r>
      <w:proofErr w:type="spellEnd"/>
      <w:r w:rsidRPr="009C1133">
        <w:t xml:space="preserve"> </w:t>
      </w:r>
      <w:r>
        <w:t xml:space="preserve">представляет информацию </w:t>
      </w:r>
      <w:r w:rsidRPr="009C1133">
        <w:t>на разных уровнях е</w:t>
      </w:r>
      <w:r>
        <w:t>ё</w:t>
      </w:r>
      <w:r w:rsidRPr="009C1133">
        <w:t xml:space="preserve"> воплощения в физическом мире. Базовы</w:t>
      </w:r>
      <w:r>
        <w:t>е уровни</w:t>
      </w:r>
      <w:r w:rsidRPr="009C1133">
        <w:t>:</w:t>
      </w:r>
    </w:p>
    <w:p w14:paraId="3E5141EE" w14:textId="77777777" w:rsidR="00E44492" w:rsidRDefault="00E44492" w:rsidP="00E22D1A">
      <w:pPr>
        <w:pStyle w:val="a"/>
        <w:numPr>
          <w:ilvl w:val="0"/>
          <w:numId w:val="14"/>
        </w:numPr>
      </w:pPr>
      <w:r>
        <w:t xml:space="preserve">Бизнес-слой — </w:t>
      </w:r>
      <w:r w:rsidRPr="009C1133">
        <w:t>деятельност</w:t>
      </w:r>
      <w:r>
        <w:t>ь людей, сотрудников, представленных в виде их должностных позиций.</w:t>
      </w:r>
    </w:p>
    <w:p w14:paraId="4E5B2AAA" w14:textId="77777777" w:rsidR="00E44492" w:rsidRDefault="00E44492" w:rsidP="00E22D1A">
      <w:pPr>
        <w:pStyle w:val="a"/>
        <w:numPr>
          <w:ilvl w:val="0"/>
          <w:numId w:val="2"/>
        </w:numPr>
      </w:pPr>
      <w:r>
        <w:t xml:space="preserve">Слой приложений — </w:t>
      </w:r>
      <w:r w:rsidRPr="009C1133">
        <w:t>работ</w:t>
      </w:r>
      <w:r>
        <w:t>а программного обеспечения и взаимодействие ПО.</w:t>
      </w:r>
    </w:p>
    <w:p w14:paraId="1A80A87B" w14:textId="77777777" w:rsidR="00E44492" w:rsidRDefault="00E44492" w:rsidP="00E22D1A">
      <w:pPr>
        <w:pStyle w:val="a"/>
        <w:numPr>
          <w:ilvl w:val="0"/>
          <w:numId w:val="2"/>
        </w:numPr>
      </w:pPr>
      <w:r>
        <w:t>Технологический слой — работа физических устройств, компонентов</w:t>
      </w:r>
      <w:r w:rsidRPr="009C1133">
        <w:t>.</w:t>
      </w:r>
    </w:p>
    <w:p w14:paraId="54CC3FAA" w14:textId="77777777" w:rsidR="00E44492" w:rsidRDefault="00E44492" w:rsidP="00E44492">
      <w:r>
        <w:t xml:space="preserve">На </w:t>
      </w:r>
      <w:r w:rsidRPr="00B02CEE">
        <w:t>технологическом сло</w:t>
      </w:r>
      <w:r>
        <w:t>ю</w:t>
      </w:r>
      <w:r w:rsidRPr="00B02CEE">
        <w:t xml:space="preserve"> представлены исполняющие устройства, которые подключены к ПЛК. В свою очередь, ПЛК находится в одной локальной </w:t>
      </w:r>
      <w:r w:rsidRPr="00B02CEE">
        <w:lastRenderedPageBreak/>
        <w:t>сети с рабочей станцией и сервером приложений (который включает в себя OPC сервер), а также имеет выход в Интернет через брандмауэр и маршрутизатор для удалённого контроля работы. С сервером приложений взаимодействует сервер БД, который хранит всю обрабатываемую информацию и обеспечивает к ней доступ.</w:t>
      </w:r>
    </w:p>
    <w:p w14:paraId="3AB33373" w14:textId="77777777" w:rsidR="00E44492" w:rsidRDefault="00E44492" w:rsidP="00E44492">
      <w:proofErr w:type="gramStart"/>
      <w:r>
        <w:t>На слою</w:t>
      </w:r>
      <w:proofErr w:type="gramEnd"/>
      <w:r>
        <w:t xml:space="preserve"> приложений представлены модули АСУ ТП, необходимые для обеспечения функционирования производства.</w:t>
      </w:r>
    </w:p>
    <w:p w14:paraId="07C9A2B0" w14:textId="77777777" w:rsidR="00E44492" w:rsidRPr="00B02CEE" w:rsidRDefault="00E44492" w:rsidP="00E44492">
      <w:proofErr w:type="gramStart"/>
      <w:r>
        <w:t>На бизнес-слою</w:t>
      </w:r>
      <w:proofErr w:type="gramEnd"/>
      <w:r>
        <w:t xml:space="preserve"> представлены действия сотрудников производства и их связь с компонентами слоя приложений.</w:t>
      </w:r>
    </w:p>
    <w:p w14:paraId="5D730098" w14:textId="1B9AEF66" w:rsidR="00E44492" w:rsidRDefault="00773086" w:rsidP="00773086">
      <w:pPr>
        <w:pStyle w:val="af1"/>
      </w:pPr>
      <w:r w:rsidRPr="00773086">
        <w:rPr>
          <w:noProof/>
        </w:rPr>
        <w:lastRenderedPageBreak/>
        <w:drawing>
          <wp:inline distT="0" distB="0" distL="0" distR="0" wp14:anchorId="2FBCBF6A" wp14:editId="41E6FD52">
            <wp:extent cx="4762500" cy="650307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723" cy="651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AAC13" w14:textId="65CD1553" w:rsidR="00E44492" w:rsidRDefault="00E44492" w:rsidP="00E44492">
      <w:pPr>
        <w:pStyle w:val="aa"/>
      </w:pPr>
      <w:r>
        <w:t xml:space="preserve">Рисунок </w:t>
      </w:r>
      <w:r w:rsidR="00773086">
        <w:t>2.4</w:t>
      </w:r>
      <w:r>
        <w:t xml:space="preserve"> — Информационная структура</w:t>
      </w:r>
    </w:p>
    <w:p w14:paraId="136F5442" w14:textId="17B88293" w:rsidR="003350E1" w:rsidRDefault="00390B43" w:rsidP="00390B43">
      <w:pPr>
        <w:pStyle w:val="1"/>
      </w:pPr>
      <w:bookmarkStart w:id="10" w:name="_Toc195176744"/>
      <w:bookmarkStart w:id="11" w:name="_Hlk194933888"/>
      <w:r>
        <w:lastRenderedPageBreak/>
        <w:t>3 Разработка</w:t>
      </w:r>
      <w:bookmarkEnd w:id="10"/>
      <w:r w:rsidR="00BE1786">
        <w:t xml:space="preserve"> АС</w:t>
      </w:r>
    </w:p>
    <w:p w14:paraId="5E073849" w14:textId="3858E3F9" w:rsidR="00416392" w:rsidRDefault="00416392" w:rsidP="00416392">
      <w:pPr>
        <w:pStyle w:val="2"/>
      </w:pPr>
      <w:bookmarkStart w:id="12" w:name="_Toc195176745"/>
      <w:r>
        <w:t>3.1 Выбор средств ведения разработки</w:t>
      </w:r>
      <w:bookmarkEnd w:id="12"/>
    </w:p>
    <w:p w14:paraId="3D6ECB95" w14:textId="77777777" w:rsidR="0034767F" w:rsidRDefault="00416392" w:rsidP="0034767F">
      <w:r>
        <w:t>Основным языком разработки</w:t>
      </w:r>
      <w:r w:rsidR="0034767F">
        <w:t xml:space="preserve"> для системы мониторинга</w:t>
      </w:r>
      <w:r>
        <w:t xml:space="preserve"> является </w:t>
      </w:r>
      <w:r w:rsidR="0034767F">
        <w:rPr>
          <w:lang w:val="en-US"/>
        </w:rPr>
        <w:t>Python</w:t>
      </w:r>
      <w:r w:rsidR="0034767F" w:rsidRPr="0034767F">
        <w:t xml:space="preserve"> 3</w:t>
      </w:r>
      <w:r>
        <w:t xml:space="preserve">, он обладает </w:t>
      </w:r>
      <w:r w:rsidR="0034767F">
        <w:t xml:space="preserve">обильной базой различных </w:t>
      </w:r>
      <w:r>
        <w:t>библиотек для работы с данными и веб-</w:t>
      </w:r>
      <w:r w:rsidR="0034767F">
        <w:t>разработки</w:t>
      </w:r>
      <w:r>
        <w:t>.</w:t>
      </w:r>
    </w:p>
    <w:p w14:paraId="64D9284A" w14:textId="5DDE3BDF" w:rsidR="00416392" w:rsidRDefault="00416392" w:rsidP="0034767F">
      <w:r>
        <w:t xml:space="preserve">Для хранения данных используется </w:t>
      </w:r>
      <w:proofErr w:type="spellStart"/>
      <w:r>
        <w:t>PostgreSQL</w:t>
      </w:r>
      <w:proofErr w:type="spellEnd"/>
      <w:r>
        <w:t xml:space="preserve"> — </w:t>
      </w:r>
      <w:r w:rsidR="0034767F">
        <w:t>популярная и надёжная</w:t>
      </w:r>
      <w:r>
        <w:t xml:space="preserve"> реляционная СУБД с открытым исходным кодом. </w:t>
      </w:r>
      <w:proofErr w:type="spellStart"/>
      <w:r>
        <w:t>PostgreSQL</w:t>
      </w:r>
      <w:proofErr w:type="spellEnd"/>
      <w:r>
        <w:t xml:space="preserve"> обеспечивает транзакционную целостность данных, поддержку JSON для хранения сложных структур данных датчиков и высокую производительность при обработке больших </w:t>
      </w:r>
      <w:r w:rsidR="0034767F">
        <w:t>объёмов</w:t>
      </w:r>
      <w:r>
        <w:t xml:space="preserve"> информации. </w:t>
      </w:r>
      <w:r w:rsidR="0034767F">
        <w:t xml:space="preserve">Взаимодействие с базой данных осуществляется через асинхронный драйвер </w:t>
      </w:r>
      <w:proofErr w:type="spellStart"/>
      <w:r w:rsidR="0034767F">
        <w:t>asyncpg</w:t>
      </w:r>
      <w:proofErr w:type="spellEnd"/>
      <w:r w:rsidR="0034767F">
        <w:t xml:space="preserve"> и ORM </w:t>
      </w:r>
      <w:proofErr w:type="spellStart"/>
      <w:r w:rsidR="0034767F">
        <w:t>SQLAlchemy</w:t>
      </w:r>
      <w:proofErr w:type="spellEnd"/>
      <w:r w:rsidR="0034767F">
        <w:t>.</w:t>
      </w:r>
    </w:p>
    <w:p w14:paraId="31ABB5BA" w14:textId="00C36923" w:rsidR="00DD3588" w:rsidRDefault="00DD3588" w:rsidP="0034767F">
      <w:r w:rsidRPr="00DD3588">
        <w:t xml:space="preserve">В качестве фреймворка для создания веб-интерфейса и API выбран </w:t>
      </w:r>
      <w:proofErr w:type="spellStart"/>
      <w:r w:rsidRPr="00DD3588">
        <w:t>FastAPI</w:t>
      </w:r>
      <w:proofErr w:type="spellEnd"/>
      <w:r w:rsidRPr="00DD3588">
        <w:t xml:space="preserve"> — современный, высокопроизводительный веб-фреймворк с поддержкой асинхронных операций. </w:t>
      </w:r>
      <w:proofErr w:type="spellStart"/>
      <w:r w:rsidRPr="00DD3588">
        <w:t>FastAPI</w:t>
      </w:r>
      <w:proofErr w:type="spellEnd"/>
      <w:r w:rsidRPr="00DD3588">
        <w:t xml:space="preserve"> обеспечивает автоматическую генерацию документации API, валидацию данных и типизацию, что значительно снижает количество ошибок на этапе разработки. Выбор </w:t>
      </w:r>
      <w:proofErr w:type="spellStart"/>
      <w:r w:rsidRPr="00DD3588">
        <w:t>FastAPI</w:t>
      </w:r>
      <w:proofErr w:type="spellEnd"/>
      <w:r w:rsidRPr="00DD3588">
        <w:t xml:space="preserve"> позволил реализовать как API для взаимодействия с системой, так и веб-интерфейс для мониторинга производства и управления параметрами.</w:t>
      </w:r>
    </w:p>
    <w:p w14:paraId="7FBEFC6C" w14:textId="500F02E2" w:rsidR="00DD3588" w:rsidRDefault="00DD3588" w:rsidP="00DD3588">
      <w:pPr>
        <w:pStyle w:val="aff1"/>
      </w:pPr>
      <w:r>
        <w:t xml:space="preserve">Архитектура системы основана на принципах событийно-ориентированного программирования и использует брокеры сообщений для обеспечения надёжного обмена данными между компонентами. Для получения данных с датчиков применяется протокол MQTT — легковесный протокол обмена сообщениями, который идеально подходит для устройств Интернета вещей и промышленных датчиков. В качестве MQTT брокера используется </w:t>
      </w:r>
      <w:proofErr w:type="spellStart"/>
      <w:r>
        <w:t>Mosquitto</w:t>
      </w:r>
      <w:proofErr w:type="spellEnd"/>
      <w:r>
        <w:t xml:space="preserve">. Обработка потоков данных осуществляется с помощью Apache </w:t>
      </w:r>
      <w:proofErr w:type="spellStart"/>
      <w:r>
        <w:t>Kafka</w:t>
      </w:r>
      <w:proofErr w:type="spellEnd"/>
      <w:r>
        <w:t>, обеспечивающей надёжную доставку сообщений и масштабируемость при растущих объёмах данных.</w:t>
      </w:r>
    </w:p>
    <w:p w14:paraId="5DA2136A" w14:textId="72CAFE21" w:rsidR="00416392" w:rsidRDefault="00416392" w:rsidP="00416392">
      <w:r>
        <w:t xml:space="preserve">Интерфейс пользователя построен с использованием современных веб-технологий HTML5, CSS3 и JavaScript. Для улучшения внешнего вида и создания </w:t>
      </w:r>
      <w:r>
        <w:lastRenderedPageBreak/>
        <w:t xml:space="preserve">адаптивного интерфейса применяется </w:t>
      </w:r>
      <w:r w:rsidR="0034767F">
        <w:rPr>
          <w:lang w:val="en-US"/>
        </w:rPr>
        <w:t>Bootstrap</w:t>
      </w:r>
      <w:r>
        <w:t>, обеспечивающий единообразие элементов управления и правильное отображение на различных устройствах.</w:t>
      </w:r>
    </w:p>
    <w:p w14:paraId="70843C4F" w14:textId="1BB148A1" w:rsidR="00DD3588" w:rsidRDefault="00DD3588" w:rsidP="00416392">
      <w:r>
        <w:t xml:space="preserve">В системе реализована аутентификация на основе JWT (JSON Web </w:t>
      </w:r>
      <w:proofErr w:type="spellStart"/>
      <w:r>
        <w:t>Tokens</w:t>
      </w:r>
      <w:proofErr w:type="spellEnd"/>
      <w:r>
        <w:t>). Это позволяет обеспечить безопасный доступ к функциям системы в соответствии с ролями пользователей (администратор, оператор, технический специалист, менеджер).</w:t>
      </w:r>
    </w:p>
    <w:p w14:paraId="452EAB90" w14:textId="403E44BB" w:rsidR="00416392" w:rsidRDefault="00416392" w:rsidP="00DD3588">
      <w:r>
        <w:t xml:space="preserve">Для связи между </w:t>
      </w:r>
      <w:proofErr w:type="spellStart"/>
      <w:r>
        <w:t>Backend</w:t>
      </w:r>
      <w:proofErr w:type="spellEnd"/>
      <w:r>
        <w:t xml:space="preserve"> и </w:t>
      </w:r>
      <w:proofErr w:type="spellStart"/>
      <w:r>
        <w:t>Fronted</w:t>
      </w:r>
      <w:proofErr w:type="spellEnd"/>
      <w:r>
        <w:t xml:space="preserve"> частями используется протокол </w:t>
      </w:r>
      <w:proofErr w:type="spellStart"/>
      <w:r>
        <w:t>Websocket</w:t>
      </w:r>
      <w:proofErr w:type="spellEnd"/>
      <w:r>
        <w:t>, который устанавливает двунаправленное соединение и позволяет не опрашивать по HTTP сервер</w:t>
      </w:r>
      <w:r w:rsidR="00DD3588" w:rsidRPr="00DD3588">
        <w:t xml:space="preserve"> </w:t>
      </w:r>
      <w:r w:rsidR="00DD3588">
        <w:t>каждую секунду</w:t>
      </w:r>
      <w:r>
        <w:t>.</w:t>
      </w:r>
    </w:p>
    <w:p w14:paraId="07101F33" w14:textId="77777777" w:rsidR="00130E83" w:rsidRDefault="00130E83" w:rsidP="00130E83">
      <w:r>
        <w:t>Программная архитектура системы построена по модульному принципу и состоит из следующих основных компонентов:</w:t>
      </w:r>
    </w:p>
    <w:p w14:paraId="108989D9" w14:textId="77777777" w:rsidR="00130E83" w:rsidRDefault="00130E83" w:rsidP="00E22D1A">
      <w:pPr>
        <w:pStyle w:val="a"/>
        <w:numPr>
          <w:ilvl w:val="0"/>
          <w:numId w:val="16"/>
        </w:numPr>
      </w:pPr>
      <w:r>
        <w:t>Модуль сбора данных датчиков — отвечает за получение информации с физических датчиков или симулятора через протокол MQTT.</w:t>
      </w:r>
    </w:p>
    <w:p w14:paraId="077A04A8" w14:textId="77777777" w:rsidR="00130E83" w:rsidRDefault="00130E83" w:rsidP="00E22D1A">
      <w:pPr>
        <w:pStyle w:val="a"/>
        <w:numPr>
          <w:ilvl w:val="0"/>
          <w:numId w:val="16"/>
        </w:numPr>
      </w:pPr>
      <w:r>
        <w:t>Модуль обработки и анализа данных — выполняет первичную обработку данных, проверяет соответствие показаний допустимым значениям и генерирует оповещения при отклонениях от нормы.</w:t>
      </w:r>
    </w:p>
    <w:p w14:paraId="6F1144B2" w14:textId="77777777" w:rsidR="00130E83" w:rsidRDefault="00130E83" w:rsidP="00E22D1A">
      <w:pPr>
        <w:pStyle w:val="a"/>
        <w:numPr>
          <w:ilvl w:val="0"/>
          <w:numId w:val="16"/>
        </w:numPr>
      </w:pPr>
      <w:r>
        <w:t xml:space="preserve">Модуль хранения данных — обеспечивает сохранение информации в базе данных </w:t>
      </w:r>
      <w:proofErr w:type="spellStart"/>
      <w:r>
        <w:t>PostgreSQL</w:t>
      </w:r>
      <w:proofErr w:type="spellEnd"/>
      <w:r>
        <w:t xml:space="preserve"> и предоставляет интерфейс для выполнения запросов.</w:t>
      </w:r>
    </w:p>
    <w:p w14:paraId="04854C31" w14:textId="77777777" w:rsidR="00130E83" w:rsidRDefault="00130E83" w:rsidP="00E22D1A">
      <w:pPr>
        <w:pStyle w:val="a"/>
        <w:numPr>
          <w:ilvl w:val="0"/>
          <w:numId w:val="16"/>
        </w:numPr>
      </w:pPr>
      <w:r>
        <w:t>Модуль оповещений — формирует уведомления о критических ситуациях и отклонениях в работе оборудования.</w:t>
      </w:r>
    </w:p>
    <w:p w14:paraId="08C89A18" w14:textId="77777777" w:rsidR="00130E83" w:rsidRDefault="00130E83" w:rsidP="00E22D1A">
      <w:pPr>
        <w:pStyle w:val="a"/>
        <w:numPr>
          <w:ilvl w:val="0"/>
          <w:numId w:val="16"/>
        </w:numPr>
      </w:pPr>
      <w:r>
        <w:t>Модуль аутентификации и авторизации — управляет процессами идентификации пользователей и контролирует доступ к функциям системы.</w:t>
      </w:r>
    </w:p>
    <w:p w14:paraId="12CC373B" w14:textId="77777777" w:rsidR="00130E83" w:rsidRDefault="00130E83" w:rsidP="00E22D1A">
      <w:pPr>
        <w:pStyle w:val="a"/>
        <w:numPr>
          <w:ilvl w:val="0"/>
          <w:numId w:val="16"/>
        </w:numPr>
      </w:pPr>
      <w:r>
        <w:t>Веб-модуль — предоставляет интерфейс пользователя для мониторинга и управления производственным процессом.</w:t>
      </w:r>
    </w:p>
    <w:p w14:paraId="3F6F81DD" w14:textId="77777777" w:rsidR="00130E83" w:rsidRDefault="00130E83" w:rsidP="00E22D1A">
      <w:pPr>
        <w:pStyle w:val="a"/>
        <w:numPr>
          <w:ilvl w:val="0"/>
          <w:numId w:val="16"/>
        </w:numPr>
      </w:pPr>
      <w:r>
        <w:t>API модуль — обеспечивает программный интерфейс для интеграции с другими системами.</w:t>
      </w:r>
    </w:p>
    <w:p w14:paraId="06CCF024" w14:textId="1EC65AC7" w:rsidR="00416392" w:rsidRDefault="00416392" w:rsidP="00416392">
      <w:pPr>
        <w:pStyle w:val="2"/>
      </w:pPr>
      <w:bookmarkStart w:id="13" w:name="_Toc195176746"/>
      <w:r w:rsidRPr="000153FF">
        <w:t xml:space="preserve">3.2 </w:t>
      </w:r>
      <w:r>
        <w:t>Разработка</w:t>
      </w:r>
      <w:r w:rsidRPr="000153FF">
        <w:t xml:space="preserve"> </w:t>
      </w:r>
      <w:r>
        <w:t>БД</w:t>
      </w:r>
      <w:bookmarkEnd w:id="13"/>
    </w:p>
    <w:p w14:paraId="66EE7963" w14:textId="7817D3A9" w:rsidR="001C0E67" w:rsidRPr="001C0E67" w:rsidRDefault="001C0E67" w:rsidP="001C0E67">
      <w:r w:rsidRPr="001C0E67">
        <w:t>Центральным элементом модели является таблица датчиков (</w:t>
      </w:r>
      <w:r w:rsidRPr="001C0E67">
        <w:rPr>
          <w:lang w:val="en-US"/>
        </w:rPr>
        <w:t>sensors</w:t>
      </w:r>
      <w:r w:rsidRPr="001C0E67">
        <w:t xml:space="preserve">), которая содержит информацию о всех установленных на производстве </w:t>
      </w:r>
      <w:r w:rsidRPr="001C0E67">
        <w:lastRenderedPageBreak/>
        <w:t>измерительных устройствах. Датчики расположены в определенных местах производственной линии, что отражено в связи с таблицей местоположений (</w:t>
      </w:r>
      <w:proofErr w:type="spellStart"/>
      <w:r w:rsidR="00DD3588">
        <w:rPr>
          <w:lang w:val="en-US"/>
        </w:rPr>
        <w:t>productionLine</w:t>
      </w:r>
      <w:proofErr w:type="spellEnd"/>
      <w:r w:rsidRPr="001C0E67">
        <w:t>).</w:t>
      </w:r>
    </w:p>
    <w:p w14:paraId="65B3CBD7" w14:textId="3DF3BA50" w:rsidR="001C0E67" w:rsidRPr="001C0E67" w:rsidRDefault="001C0E67" w:rsidP="001C0E67">
      <w:r w:rsidRPr="001C0E67">
        <w:t>Таблица показаний датчиков (</w:t>
      </w:r>
      <w:proofErr w:type="spellStart"/>
      <w:r w:rsidR="00DD3588">
        <w:rPr>
          <w:lang w:val="en-US"/>
        </w:rPr>
        <w:t>currentValues</w:t>
      </w:r>
      <w:proofErr w:type="spellEnd"/>
      <w:r w:rsidRPr="001C0E67">
        <w:t>) представляет собой основное хранилище данных, поступающих от датчиков в реальном времени. При отклонении показаний от нормы система генерирует события, которые сохраняются в таблице событий (</w:t>
      </w:r>
      <w:r w:rsidRPr="001C0E67">
        <w:rPr>
          <w:lang w:val="en-US"/>
        </w:rPr>
        <w:t>events</w:t>
      </w:r>
      <w:r w:rsidRPr="001C0E67">
        <w:t>).</w:t>
      </w:r>
    </w:p>
    <w:p w14:paraId="3A9545DB" w14:textId="79C43369" w:rsidR="001C0E67" w:rsidRPr="001C0E67" w:rsidRDefault="001C0E67" w:rsidP="001C0E67">
      <w:r w:rsidRPr="001C0E67">
        <w:t xml:space="preserve">Доступ к системе контролируется через таблицы </w:t>
      </w:r>
      <w:r w:rsidR="00DD3588">
        <w:t>пользователей</w:t>
      </w:r>
      <w:r w:rsidRPr="001C0E67">
        <w:t xml:space="preserve"> (</w:t>
      </w:r>
      <w:r w:rsidR="00DD3588">
        <w:rPr>
          <w:lang w:val="en-US"/>
        </w:rPr>
        <w:t>users</w:t>
      </w:r>
      <w:r w:rsidRPr="001C0E67">
        <w:t>) и ролей (</w:t>
      </w:r>
      <w:r w:rsidRPr="001C0E67">
        <w:rPr>
          <w:lang w:val="en-US"/>
        </w:rPr>
        <w:t>roles</w:t>
      </w:r>
      <w:r w:rsidRPr="001C0E67">
        <w:t>), обеспечивая разграничение прав в соответствии с должностными обязанностями пользователей.</w:t>
      </w:r>
    </w:p>
    <w:p w14:paraId="1093D89A" w14:textId="7935515C" w:rsidR="00416392" w:rsidRPr="001C0E67" w:rsidRDefault="00416392" w:rsidP="00416392">
      <w:r w:rsidRPr="00416392">
        <w:t>На</w:t>
      </w:r>
      <w:r w:rsidRPr="001C0E67">
        <w:t xml:space="preserve"> </w:t>
      </w:r>
      <w:r w:rsidR="00F35F0D">
        <w:t>Листинге</w:t>
      </w:r>
      <w:r w:rsidRPr="001C0E67">
        <w:t xml:space="preserve"> 3.1 </w:t>
      </w:r>
      <w:r w:rsidRPr="00416392">
        <w:t>показан</w:t>
      </w:r>
      <w:r w:rsidRPr="001C0E67">
        <w:t xml:space="preserve"> </w:t>
      </w:r>
      <w:r w:rsidRPr="00416392">
        <w:rPr>
          <w:lang w:val="en-US"/>
        </w:rPr>
        <w:t>SQL</w:t>
      </w:r>
      <w:r w:rsidRPr="001C0E67">
        <w:t>-</w:t>
      </w:r>
      <w:r w:rsidRPr="00416392">
        <w:t>скрипт</w:t>
      </w:r>
      <w:r w:rsidRPr="001C0E67">
        <w:t xml:space="preserve"> </w:t>
      </w:r>
      <w:r w:rsidRPr="00416392">
        <w:t>для</w:t>
      </w:r>
      <w:r w:rsidRPr="001C0E67">
        <w:t xml:space="preserve"> </w:t>
      </w:r>
      <w:r w:rsidRPr="00416392">
        <w:t>создания</w:t>
      </w:r>
      <w:r w:rsidRPr="001C0E67">
        <w:t xml:space="preserve"> </w:t>
      </w:r>
      <w:r w:rsidRPr="00416392">
        <w:t>таблиц</w:t>
      </w:r>
      <w:r w:rsidR="00F35F0D" w:rsidRPr="001C0E67">
        <w:t xml:space="preserve"> </w:t>
      </w:r>
      <w:r w:rsidR="00F35F0D">
        <w:rPr>
          <w:lang w:val="en-US"/>
        </w:rPr>
        <w:t>users</w:t>
      </w:r>
      <w:r w:rsidR="00F35F0D" w:rsidRPr="001C0E67">
        <w:t xml:space="preserve">, </w:t>
      </w:r>
      <w:r w:rsidR="00F35F0D">
        <w:rPr>
          <w:lang w:val="en-US"/>
        </w:rPr>
        <w:t>role</w:t>
      </w:r>
      <w:r w:rsidR="00F35F0D" w:rsidRPr="001C0E67">
        <w:t xml:space="preserve">, </w:t>
      </w:r>
      <w:r w:rsidR="00F35F0D">
        <w:rPr>
          <w:lang w:val="en-US"/>
        </w:rPr>
        <w:t>sensors</w:t>
      </w:r>
      <w:r w:rsidR="00F35F0D" w:rsidRPr="001C0E67">
        <w:t xml:space="preserve">, </w:t>
      </w:r>
      <w:proofErr w:type="spellStart"/>
      <w:r w:rsidR="00F35F0D">
        <w:rPr>
          <w:lang w:val="en-US"/>
        </w:rPr>
        <w:t>currentValues</w:t>
      </w:r>
      <w:proofErr w:type="spellEnd"/>
      <w:r w:rsidR="00F35F0D" w:rsidRPr="001C0E67">
        <w:t xml:space="preserve">, </w:t>
      </w:r>
      <w:proofErr w:type="spellStart"/>
      <w:r w:rsidR="00F35F0D">
        <w:rPr>
          <w:lang w:val="en-US"/>
        </w:rPr>
        <w:t>productionLine</w:t>
      </w:r>
      <w:proofErr w:type="spellEnd"/>
      <w:r w:rsidR="00F35F0D" w:rsidRPr="001C0E67">
        <w:t xml:space="preserve"> </w:t>
      </w:r>
      <w:r w:rsidR="00F35F0D">
        <w:t>и</w:t>
      </w:r>
      <w:r w:rsidR="00F35F0D" w:rsidRPr="001C0E67">
        <w:t xml:space="preserve"> </w:t>
      </w:r>
      <w:r w:rsidR="00F35F0D">
        <w:rPr>
          <w:lang w:val="en-US"/>
        </w:rPr>
        <w:t>events</w:t>
      </w:r>
      <w:r w:rsidRPr="001C0E67">
        <w:t>.</w:t>
      </w:r>
    </w:p>
    <w:tbl>
      <w:tblPr>
        <w:tblStyle w:val="af0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28"/>
      </w:tblGrid>
      <w:tr w:rsidR="00F35F0D" w14:paraId="6DB9D596" w14:textId="77777777" w:rsidTr="00F35F0D">
        <w:tc>
          <w:tcPr>
            <w:tcW w:w="96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BC37EA" w14:textId="2BE1A941" w:rsidR="00F35F0D" w:rsidRPr="00F35F0D" w:rsidRDefault="00F35F0D" w:rsidP="00F35F0D">
            <w:pPr>
              <w:pStyle w:val="a6"/>
            </w:pPr>
            <w:r>
              <w:lastRenderedPageBreak/>
              <w:t>Листинг 3.1 — Создание таблиц</w:t>
            </w:r>
          </w:p>
        </w:tc>
      </w:tr>
      <w:tr w:rsidR="00F35F0D" w:rsidRPr="00BE1786" w14:paraId="7BB2770D" w14:textId="77777777" w:rsidTr="00F35F0D">
        <w:tc>
          <w:tcPr>
            <w:tcW w:w="9628" w:type="dxa"/>
            <w:tcBorders>
              <w:top w:val="single" w:sz="4" w:space="0" w:color="auto"/>
            </w:tcBorders>
          </w:tcPr>
          <w:p w14:paraId="275D41AD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CREATE TABLE "users" (</w:t>
            </w:r>
          </w:p>
          <w:p w14:paraId="3FAD59DF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"id" BIGINT NOT NULL,</w:t>
            </w:r>
          </w:p>
          <w:p w14:paraId="785D998C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"name" TEXT NOT NULL,</w:t>
            </w:r>
          </w:p>
          <w:p w14:paraId="39D89263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"login" TEXT NOT NULL,</w:t>
            </w:r>
          </w:p>
          <w:p w14:paraId="4474A3A0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"password" TEXT NOT NULL,</w:t>
            </w:r>
          </w:p>
          <w:p w14:paraId="49B60BCA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</w:t>
            </w:r>
            <w:proofErr w:type="spellStart"/>
            <w:proofErr w:type="gramStart"/>
            <w:r w:rsidRPr="00F35F0D">
              <w:rPr>
                <w:lang w:val="en-US"/>
              </w:rPr>
              <w:t>role</w:t>
            </w:r>
            <w:proofErr w:type="gramEnd"/>
            <w:r w:rsidRPr="00F35F0D">
              <w:rPr>
                <w:lang w:val="en-US"/>
              </w:rPr>
              <w:t>_id</w:t>
            </w:r>
            <w:proofErr w:type="spellEnd"/>
            <w:r w:rsidRPr="00F35F0D">
              <w:rPr>
                <w:lang w:val="en-US"/>
              </w:rPr>
              <w:t>" INTEGER NOT NULL</w:t>
            </w:r>
          </w:p>
          <w:p w14:paraId="67EF15FA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);</w:t>
            </w:r>
          </w:p>
          <w:p w14:paraId="4128DCA8" w14:textId="7F74B673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ALTER TABLE "users" ADD PRIMARY KEY("id");</w:t>
            </w:r>
          </w:p>
          <w:p w14:paraId="57A5E468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CREATE TABLE "role"(</w:t>
            </w:r>
          </w:p>
          <w:p w14:paraId="12385FA6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"id" BIGINT NOT NULL,</w:t>
            </w:r>
          </w:p>
          <w:p w14:paraId="17BA0C12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</w:t>
            </w:r>
            <w:proofErr w:type="spellStart"/>
            <w:r w:rsidRPr="00F35F0D">
              <w:rPr>
                <w:lang w:val="en-US"/>
              </w:rPr>
              <w:t>roleName</w:t>
            </w:r>
            <w:proofErr w:type="spellEnd"/>
            <w:r w:rsidRPr="00F35F0D">
              <w:rPr>
                <w:lang w:val="en-US"/>
              </w:rPr>
              <w:t>" TEXT NOT NULL,</w:t>
            </w:r>
          </w:p>
          <w:p w14:paraId="576DBAD2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"description" BIGINT NOT NULL</w:t>
            </w:r>
          </w:p>
          <w:p w14:paraId="27A4F18B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);</w:t>
            </w:r>
          </w:p>
          <w:p w14:paraId="27931237" w14:textId="04BD512D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ALTER TABLE</w:t>
            </w:r>
            <w:r w:rsidR="00DD3588">
              <w:rPr>
                <w:lang w:val="en-US"/>
              </w:rPr>
              <w:t xml:space="preserve"> </w:t>
            </w:r>
            <w:r w:rsidRPr="00F35F0D">
              <w:rPr>
                <w:lang w:val="en-US"/>
              </w:rPr>
              <w:t>"role" ADD PRIMARY KEY("id");</w:t>
            </w:r>
          </w:p>
          <w:p w14:paraId="502E8C8A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CREATE TABLE "sensors"(</w:t>
            </w:r>
          </w:p>
          <w:p w14:paraId="24D26BB1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"id" BIGINT NOT NULL,</w:t>
            </w:r>
          </w:p>
          <w:p w14:paraId="377A2BCF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</w:t>
            </w:r>
            <w:proofErr w:type="spellStart"/>
            <w:proofErr w:type="gramStart"/>
            <w:r w:rsidRPr="00F35F0D">
              <w:rPr>
                <w:lang w:val="en-US"/>
              </w:rPr>
              <w:t>sensor</w:t>
            </w:r>
            <w:proofErr w:type="gramEnd"/>
            <w:r w:rsidRPr="00F35F0D">
              <w:rPr>
                <w:lang w:val="en-US"/>
              </w:rPr>
              <w:t>_name</w:t>
            </w:r>
            <w:proofErr w:type="spellEnd"/>
            <w:r w:rsidRPr="00F35F0D">
              <w:rPr>
                <w:lang w:val="en-US"/>
              </w:rPr>
              <w:t>" TEXT NOT NULL,</w:t>
            </w:r>
          </w:p>
          <w:p w14:paraId="64EF7B1D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"location" BIGINT NOT NULL,</w:t>
            </w:r>
          </w:p>
          <w:p w14:paraId="5252FC59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"active" BOOLEAN NOT NULL</w:t>
            </w:r>
          </w:p>
          <w:p w14:paraId="54A7C2FD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);</w:t>
            </w:r>
          </w:p>
          <w:p w14:paraId="174F6B79" w14:textId="30F21A00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ALTER TABLE "sensors" ADD PRIMARY KEY("id");</w:t>
            </w:r>
          </w:p>
          <w:p w14:paraId="5CDACAE9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CREATE TABLE "</w:t>
            </w:r>
            <w:proofErr w:type="spellStart"/>
            <w:r w:rsidRPr="00F35F0D">
              <w:rPr>
                <w:lang w:val="en-US"/>
              </w:rPr>
              <w:t>currentValues</w:t>
            </w:r>
            <w:proofErr w:type="spellEnd"/>
            <w:r w:rsidRPr="00F35F0D">
              <w:rPr>
                <w:lang w:val="en-US"/>
              </w:rPr>
              <w:t>"(</w:t>
            </w:r>
          </w:p>
          <w:p w14:paraId="50A73133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"id" BIGINT NOT NULL,</w:t>
            </w:r>
          </w:p>
          <w:p w14:paraId="3917423A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"time" </w:t>
            </w:r>
            <w:proofErr w:type="gramStart"/>
            <w:r w:rsidRPr="00F35F0D">
              <w:rPr>
                <w:lang w:val="en-US"/>
              </w:rPr>
              <w:t>TIMESTAMP(</w:t>
            </w:r>
            <w:proofErr w:type="gramEnd"/>
            <w:r w:rsidRPr="00F35F0D">
              <w:rPr>
                <w:lang w:val="en-US"/>
              </w:rPr>
              <w:t>0) WITHOUT TIME ZONE NOT NULL,</w:t>
            </w:r>
          </w:p>
          <w:p w14:paraId="4C547699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</w:t>
            </w:r>
            <w:proofErr w:type="spellStart"/>
            <w:proofErr w:type="gramStart"/>
            <w:r w:rsidRPr="00F35F0D">
              <w:rPr>
                <w:lang w:val="en-US"/>
              </w:rPr>
              <w:t>sensors</w:t>
            </w:r>
            <w:proofErr w:type="gramEnd"/>
            <w:r w:rsidRPr="00F35F0D">
              <w:rPr>
                <w:lang w:val="en-US"/>
              </w:rPr>
              <w:t>_id</w:t>
            </w:r>
            <w:proofErr w:type="spellEnd"/>
            <w:r w:rsidRPr="00F35F0D">
              <w:rPr>
                <w:lang w:val="en-US"/>
              </w:rPr>
              <w:t>" BIGINT NOT NULL,</w:t>
            </w:r>
          </w:p>
          <w:p w14:paraId="5F56A904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"value" </w:t>
            </w:r>
            <w:proofErr w:type="gramStart"/>
            <w:r w:rsidRPr="00F35F0D">
              <w:rPr>
                <w:lang w:val="en-US"/>
              </w:rPr>
              <w:t>FLOAT(</w:t>
            </w:r>
            <w:proofErr w:type="gramEnd"/>
            <w:r w:rsidRPr="00F35F0D">
              <w:rPr>
                <w:lang w:val="en-US"/>
              </w:rPr>
              <w:t>53) NOT NULL</w:t>
            </w:r>
          </w:p>
          <w:p w14:paraId="1A9EEBB4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);</w:t>
            </w:r>
          </w:p>
          <w:p w14:paraId="6A6DE071" w14:textId="127C3EEA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ALTER TABLE "</w:t>
            </w:r>
            <w:proofErr w:type="spellStart"/>
            <w:r w:rsidRPr="00F35F0D">
              <w:rPr>
                <w:lang w:val="en-US"/>
              </w:rPr>
              <w:t>currentValues</w:t>
            </w:r>
            <w:proofErr w:type="spellEnd"/>
            <w:r w:rsidRPr="00F35F0D">
              <w:rPr>
                <w:lang w:val="en-US"/>
              </w:rPr>
              <w:t>" ADD PRIMARY KEY("id");</w:t>
            </w:r>
          </w:p>
          <w:p w14:paraId="14483196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CREATE TABLE "</w:t>
            </w:r>
            <w:proofErr w:type="spellStart"/>
            <w:r w:rsidRPr="00F35F0D">
              <w:rPr>
                <w:lang w:val="en-US"/>
              </w:rPr>
              <w:t>productionLine</w:t>
            </w:r>
            <w:proofErr w:type="spellEnd"/>
            <w:r w:rsidRPr="00F35F0D">
              <w:rPr>
                <w:lang w:val="en-US"/>
              </w:rPr>
              <w:t>"(</w:t>
            </w:r>
          </w:p>
          <w:p w14:paraId="30A2F580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"id" BIGINT NOT NULL,</w:t>
            </w:r>
          </w:p>
          <w:p w14:paraId="76B0F734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"name" TEXT NOT NULL</w:t>
            </w:r>
          </w:p>
          <w:p w14:paraId="7E087F92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);</w:t>
            </w:r>
          </w:p>
          <w:p w14:paraId="1F7F914F" w14:textId="75C99B56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ALTER TABLE "</w:t>
            </w:r>
            <w:proofErr w:type="spellStart"/>
            <w:r w:rsidRPr="00F35F0D">
              <w:rPr>
                <w:lang w:val="en-US"/>
              </w:rPr>
              <w:t>productionLine</w:t>
            </w:r>
            <w:proofErr w:type="spellEnd"/>
            <w:r w:rsidRPr="00F35F0D">
              <w:rPr>
                <w:lang w:val="en-US"/>
              </w:rPr>
              <w:t>" ADD PRIMARY KEY("id");</w:t>
            </w:r>
          </w:p>
          <w:p w14:paraId="7BF6384C" w14:textId="63A651DA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CREATE TABLE "</w:t>
            </w:r>
            <w:r>
              <w:rPr>
                <w:lang w:val="en-US"/>
              </w:rPr>
              <w:t>e</w:t>
            </w:r>
            <w:r w:rsidRPr="00F35F0D">
              <w:rPr>
                <w:lang w:val="en-US"/>
              </w:rPr>
              <w:t>vents"(</w:t>
            </w:r>
          </w:p>
          <w:p w14:paraId="2FDAA915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"id" BIGINT NOT NULL,</w:t>
            </w:r>
          </w:p>
          <w:p w14:paraId="72954CA3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"time" </w:t>
            </w:r>
            <w:proofErr w:type="gramStart"/>
            <w:r w:rsidRPr="00F35F0D">
              <w:rPr>
                <w:lang w:val="en-US"/>
              </w:rPr>
              <w:t>TIMESTAMP(</w:t>
            </w:r>
            <w:proofErr w:type="gramEnd"/>
            <w:r w:rsidRPr="00F35F0D">
              <w:rPr>
                <w:lang w:val="en-US"/>
              </w:rPr>
              <w:t>0) WITHOUT TIME ZONE NOT NULL,</w:t>
            </w:r>
          </w:p>
          <w:p w14:paraId="64AA0A64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"description" TEXT NOT NULL,</w:t>
            </w:r>
          </w:p>
          <w:p w14:paraId="6A5D7DDC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</w:t>
            </w:r>
            <w:proofErr w:type="spellStart"/>
            <w:proofErr w:type="gramStart"/>
            <w:r w:rsidRPr="00F35F0D">
              <w:rPr>
                <w:lang w:val="en-US"/>
              </w:rPr>
              <w:t>sensors</w:t>
            </w:r>
            <w:proofErr w:type="gramEnd"/>
            <w:r w:rsidRPr="00F35F0D">
              <w:rPr>
                <w:lang w:val="en-US"/>
              </w:rPr>
              <w:t>_id</w:t>
            </w:r>
            <w:proofErr w:type="spellEnd"/>
            <w:r w:rsidRPr="00F35F0D">
              <w:rPr>
                <w:lang w:val="en-US"/>
              </w:rPr>
              <w:t>" BIGINT NOT NULL,</w:t>
            </w:r>
          </w:p>
          <w:p w14:paraId="1FB25177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</w:t>
            </w:r>
            <w:proofErr w:type="spellStart"/>
            <w:proofErr w:type="gramStart"/>
            <w:r w:rsidRPr="00F35F0D">
              <w:rPr>
                <w:lang w:val="en-US"/>
              </w:rPr>
              <w:t>user</w:t>
            </w:r>
            <w:proofErr w:type="gramEnd"/>
            <w:r w:rsidRPr="00F35F0D">
              <w:rPr>
                <w:lang w:val="en-US"/>
              </w:rPr>
              <w:t>_id</w:t>
            </w:r>
            <w:proofErr w:type="spellEnd"/>
            <w:r w:rsidRPr="00F35F0D">
              <w:rPr>
                <w:lang w:val="en-US"/>
              </w:rPr>
              <w:t>" BIGINT NOT NULL</w:t>
            </w:r>
          </w:p>
          <w:p w14:paraId="16EC1554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);</w:t>
            </w:r>
          </w:p>
          <w:p w14:paraId="0D43C392" w14:textId="74F8114F" w:rsidR="00F35F0D" w:rsidRDefault="00F35F0D" w:rsidP="00DD3588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ALTER TABLE "</w:t>
            </w:r>
            <w:r>
              <w:rPr>
                <w:lang w:val="en-US"/>
              </w:rPr>
              <w:t>e</w:t>
            </w:r>
            <w:r w:rsidRPr="00F35F0D">
              <w:rPr>
                <w:lang w:val="en-US"/>
              </w:rPr>
              <w:t>vents" ADD PRIMARY KEY("id");</w:t>
            </w:r>
          </w:p>
        </w:tc>
      </w:tr>
    </w:tbl>
    <w:p w14:paraId="4ECBDCD3" w14:textId="77777777" w:rsidR="00F35F0D" w:rsidRDefault="00F35F0D" w:rsidP="00416392">
      <w:pPr>
        <w:rPr>
          <w:lang w:val="en-US"/>
        </w:rPr>
      </w:pPr>
    </w:p>
    <w:p w14:paraId="45D93225" w14:textId="27D215B9" w:rsidR="00416392" w:rsidRDefault="00416392" w:rsidP="00416392">
      <w:pPr>
        <w:pStyle w:val="2"/>
      </w:pPr>
      <w:bookmarkStart w:id="14" w:name="_Toc195176747"/>
      <w:r>
        <w:t>3.3 Разработка системы мониторинга параметров</w:t>
      </w:r>
      <w:bookmarkEnd w:id="14"/>
    </w:p>
    <w:p w14:paraId="1BBB13D5" w14:textId="7393789F" w:rsidR="00416392" w:rsidRDefault="00416392" w:rsidP="00027E71">
      <w:r>
        <w:t>Разработка системы</w:t>
      </w:r>
      <w:r w:rsidR="001C0E67">
        <w:t xml:space="preserve"> мониторинга</w:t>
      </w:r>
      <w:r>
        <w:t xml:space="preserve"> производства </w:t>
      </w:r>
      <w:r w:rsidR="001C0E67">
        <w:t xml:space="preserve">кабельной продукции состоит из </w:t>
      </w:r>
      <w:r>
        <w:t>нескольк</w:t>
      </w:r>
      <w:r w:rsidR="001C0E67">
        <w:t xml:space="preserve">их </w:t>
      </w:r>
      <w:r>
        <w:t>ключевых</w:t>
      </w:r>
      <w:r w:rsidR="001C0E67">
        <w:t xml:space="preserve"> элементов</w:t>
      </w:r>
      <w:r>
        <w:t xml:space="preserve">, реализующих основной функционал </w:t>
      </w:r>
      <w:r w:rsidR="001C0E67">
        <w:t>—</w:t>
      </w:r>
      <w:r>
        <w:t xml:space="preserve"> от сбора данных с датчиков до их обработки и отображения в веб-интерфейсе.</w:t>
      </w:r>
    </w:p>
    <w:p w14:paraId="2661F1E1" w14:textId="144699AE" w:rsidR="00027E71" w:rsidRDefault="00027E71" w:rsidP="00416392">
      <w:r>
        <w:rPr>
          <w:rFonts w:eastAsia="Times New Roman"/>
        </w:rPr>
        <w:t>Сбор данных с датчиков осуществляется через протокол MQTT</w:t>
      </w:r>
      <w:r w:rsidRPr="00027E71">
        <w:rPr>
          <w:rFonts w:eastAsia="Times New Roman"/>
        </w:rPr>
        <w:t xml:space="preserve"> (</w:t>
      </w:r>
      <w:r>
        <w:rPr>
          <w:rFonts w:eastAsia="Times New Roman"/>
        </w:rPr>
        <w:t>Приложение А</w:t>
      </w:r>
      <w:r w:rsidRPr="00027E71">
        <w:rPr>
          <w:rFonts w:eastAsia="Times New Roman"/>
        </w:rPr>
        <w:t>)</w:t>
      </w:r>
      <w:r>
        <w:rPr>
          <w:rFonts w:eastAsia="Times New Roman"/>
        </w:rPr>
        <w:t xml:space="preserve">, который обеспечивает надёжную передачу сообщений даже в </w:t>
      </w:r>
      <w:r>
        <w:rPr>
          <w:rFonts w:eastAsia="Times New Roman"/>
        </w:rPr>
        <w:lastRenderedPageBreak/>
        <w:t xml:space="preserve">условиях нестабильного сетевого соединения. Клиент обеспечивает </w:t>
      </w:r>
      <w:r>
        <w:t>подключение к MQTT брокеру, подписку на необходимые топики, обработку входящих сообщений и отказоустойчивость при разрыве соединения.</w:t>
      </w:r>
    </w:p>
    <w:p w14:paraId="48D338F7" w14:textId="77777777" w:rsidR="00027E71" w:rsidRDefault="00027E71" w:rsidP="00130E83">
      <w:pPr>
        <w:pStyle w:val="aff1"/>
        <w:rPr>
          <w:rFonts w:ascii="Times New Roman" w:eastAsiaTheme="minorHAnsi" w:hAnsi="Times New Roman" w:cstheme="minorBidi"/>
          <w:lang w:eastAsia="en-US"/>
          <w14:ligatures w14:val="none"/>
        </w:rPr>
      </w:pPr>
      <w:r w:rsidRPr="00027E71">
        <w:rPr>
          <w:rFonts w:ascii="Times New Roman" w:eastAsiaTheme="minorHAnsi" w:hAnsi="Times New Roman" w:cstheme="minorBidi"/>
          <w:lang w:eastAsia="en-US"/>
          <w14:ligatures w14:val="none"/>
        </w:rPr>
        <w:t xml:space="preserve">API системы реализовано с использованием </w:t>
      </w:r>
      <w:proofErr w:type="spellStart"/>
      <w:r w:rsidRPr="00027E71">
        <w:rPr>
          <w:rFonts w:ascii="Times New Roman" w:eastAsiaTheme="minorHAnsi" w:hAnsi="Times New Roman" w:cstheme="minorBidi"/>
          <w:lang w:eastAsia="en-US"/>
          <w14:ligatures w14:val="none"/>
        </w:rPr>
        <w:t>FastAPI</w:t>
      </w:r>
      <w:proofErr w:type="spellEnd"/>
      <w:r w:rsidRPr="00027E71">
        <w:rPr>
          <w:rFonts w:ascii="Times New Roman" w:eastAsiaTheme="minorHAnsi" w:hAnsi="Times New Roman" w:cstheme="minorBidi"/>
          <w:lang w:eastAsia="en-US"/>
          <w14:ligatures w14:val="none"/>
        </w:rPr>
        <w:t xml:space="preserve"> и предоставляет доступ к данным о текущем состоянии производства, истории показаний датчиков и оповещениях. API поддерживает JWT-аутентификацию и разграничение доступа по ролям.</w:t>
      </w:r>
    </w:p>
    <w:p w14:paraId="13968121" w14:textId="24937A9A" w:rsidR="00130E83" w:rsidRDefault="00130E83" w:rsidP="00130E83">
      <w:pPr>
        <w:pStyle w:val="aff1"/>
      </w:pPr>
      <w:r>
        <w:t xml:space="preserve">Обработка данных в режиме реального времени является ключевым аспектом разработанной системы. В этом разделе рассматривается архитектура и реализация компонентов, обеспечивающих сбор, обработку, анализ и визуализацию данных в реальном времени. </w:t>
      </w:r>
    </w:p>
    <w:p w14:paraId="0FE481CB" w14:textId="77777777" w:rsidR="00130E83" w:rsidRDefault="00130E83" w:rsidP="00130E83">
      <w:pPr>
        <w:pStyle w:val="aff1"/>
      </w:pPr>
      <w:r>
        <w:t>Система обработки данных в режиме реального времени построена на принципах событийно-ориентированной архитектуры (Event-</w:t>
      </w:r>
      <w:proofErr w:type="spellStart"/>
      <w:r>
        <w:t>Driven</w:t>
      </w:r>
      <w:proofErr w:type="spellEnd"/>
      <w:r>
        <w:t xml:space="preserve"> Architecture), где каждое изменение показаний датчика рассматривается как событие, требующее обработки.</w:t>
      </w:r>
    </w:p>
    <w:p w14:paraId="4C540211" w14:textId="77777777" w:rsidR="00130E83" w:rsidRDefault="00130E83" w:rsidP="00130E83">
      <w:pPr>
        <w:tabs>
          <w:tab w:val="left" w:pos="5700"/>
        </w:tabs>
        <w:rPr>
          <w:rFonts w:eastAsia="Calibri"/>
          <w:szCs w:val="24"/>
        </w:rPr>
      </w:pPr>
      <w:r>
        <w:rPr>
          <w:rFonts w:eastAsia="Calibri"/>
          <w:szCs w:val="24"/>
        </w:rPr>
        <w:t>Такая архитектура обеспечивает:</w:t>
      </w:r>
    </w:p>
    <w:p w14:paraId="4DE01E4A" w14:textId="6B59F46D" w:rsidR="00130E83" w:rsidRDefault="00027E71" w:rsidP="00E22D1A">
      <w:pPr>
        <w:pStyle w:val="a"/>
        <w:numPr>
          <w:ilvl w:val="0"/>
          <w:numId w:val="18"/>
        </w:numPr>
      </w:pPr>
      <w:r>
        <w:t>Н</w:t>
      </w:r>
      <w:r w:rsidR="00130E83">
        <w:t>изкую задержку между получением данных и их отображением;</w:t>
      </w:r>
    </w:p>
    <w:p w14:paraId="29F6EE1A" w14:textId="0A142ED1" w:rsidR="00130E83" w:rsidRDefault="00027E71" w:rsidP="00027E71">
      <w:pPr>
        <w:pStyle w:val="a"/>
      </w:pPr>
      <w:r>
        <w:t>М</w:t>
      </w:r>
      <w:r w:rsidR="00130E83">
        <w:t>асштабируемость системы при увеличении количества датчиков;</w:t>
      </w:r>
    </w:p>
    <w:p w14:paraId="01192089" w14:textId="22F143C0" w:rsidR="00130E83" w:rsidRDefault="00027E71" w:rsidP="00027E71">
      <w:pPr>
        <w:pStyle w:val="a"/>
      </w:pPr>
      <w:r>
        <w:t>У</w:t>
      </w:r>
      <w:r w:rsidR="00130E83">
        <w:t>стойчивость к сбоям отдельных компонентов;</w:t>
      </w:r>
    </w:p>
    <w:p w14:paraId="3C01C704" w14:textId="76B75D94" w:rsidR="00130E83" w:rsidRDefault="00027E71" w:rsidP="00027E71">
      <w:pPr>
        <w:pStyle w:val="a"/>
      </w:pPr>
      <w:r>
        <w:t>В</w:t>
      </w:r>
      <w:r w:rsidR="00130E83">
        <w:t xml:space="preserve">озможность параллельной обработки больших </w:t>
      </w:r>
      <w:r>
        <w:t>объёмов</w:t>
      </w:r>
      <w:r w:rsidR="00130E83">
        <w:t xml:space="preserve"> данных.</w:t>
      </w:r>
    </w:p>
    <w:p w14:paraId="2B3CB47B" w14:textId="26E9A99F" w:rsidR="00130E83" w:rsidRDefault="00130E83" w:rsidP="00130E83">
      <w:pPr>
        <w:tabs>
          <w:tab w:val="left" w:pos="3135"/>
        </w:tabs>
      </w:pPr>
      <w:r>
        <w:t xml:space="preserve">MQTT (Message </w:t>
      </w:r>
      <w:proofErr w:type="spellStart"/>
      <w:r>
        <w:t>Queuing</w:t>
      </w:r>
      <w:proofErr w:type="spellEnd"/>
      <w:r>
        <w:t xml:space="preserve"> </w:t>
      </w:r>
      <w:proofErr w:type="spellStart"/>
      <w:r>
        <w:t>Telemetry</w:t>
      </w:r>
      <w:proofErr w:type="spellEnd"/>
      <w:r>
        <w:t xml:space="preserve"> Transport) был выбран как основной протокол для сбора данных с датчиков благодаря его легковесности, </w:t>
      </w:r>
      <w:r w:rsidR="00027E71">
        <w:t>надёжности</w:t>
      </w:r>
      <w:r>
        <w:t xml:space="preserve"> и поддержке модели публикации/подписки. Система использует иерархическую структуру топиков для организации потоков данных от различных участков производства. </w:t>
      </w:r>
    </w:p>
    <w:p w14:paraId="52E49153" w14:textId="77777777" w:rsidR="00130E83" w:rsidRDefault="00130E83" w:rsidP="00130E83">
      <w:pPr>
        <w:rPr>
          <w:rFonts w:eastAsia="Times New Roman"/>
        </w:rPr>
      </w:pPr>
      <w:r>
        <w:t xml:space="preserve">Для обеспечения обновления данных в веб-интерфейсе без перезагрузки страницы используется технология </w:t>
      </w:r>
      <w:proofErr w:type="spellStart"/>
      <w:r>
        <w:t>WebSocket</w:t>
      </w:r>
      <w:proofErr w:type="spellEnd"/>
      <w:r>
        <w:t xml:space="preserve">. Код класса, отвечающего за работу по </w:t>
      </w:r>
      <w:proofErr w:type="spellStart"/>
      <w:r>
        <w:t>web</w:t>
      </w:r>
      <w:proofErr w:type="spellEnd"/>
      <w:r>
        <w:t xml:space="preserve"> </w:t>
      </w:r>
      <w:proofErr w:type="spellStart"/>
      <w:r>
        <w:t>socket</w:t>
      </w:r>
      <w:proofErr w:type="spellEnd"/>
      <w:r>
        <w:t xml:space="preserve">, </w:t>
      </w:r>
      <w:proofErr w:type="spellStart"/>
      <w:r>
        <w:rPr>
          <w:rFonts w:eastAsia="Times New Roman"/>
        </w:rPr>
        <w:t>приведен</w:t>
      </w:r>
      <w:proofErr w:type="spellEnd"/>
      <w:r>
        <w:rPr>
          <w:rFonts w:eastAsia="Times New Roman"/>
        </w:rPr>
        <w:t xml:space="preserve"> в Приложении Б.</w:t>
      </w:r>
    </w:p>
    <w:p w14:paraId="25A7F14C" w14:textId="77777777" w:rsidR="00130E83" w:rsidRDefault="00130E83" w:rsidP="00130E83">
      <w:pPr>
        <w:tabs>
          <w:tab w:val="left" w:pos="3135"/>
        </w:tabs>
      </w:pPr>
      <w:r>
        <w:t xml:space="preserve">Реализация </w:t>
      </w:r>
      <w:proofErr w:type="spellStart"/>
      <w:r>
        <w:t>WebSocket</w:t>
      </w:r>
      <w:proofErr w:type="spellEnd"/>
      <w:r>
        <w:t xml:space="preserve"> сервера поддерживает следующие функции:</w:t>
      </w:r>
    </w:p>
    <w:p w14:paraId="36E0C9C6" w14:textId="77777777" w:rsidR="00130E83" w:rsidRDefault="00130E83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подключение клиентов к различным каналам данных;</w:t>
      </w:r>
    </w:p>
    <w:p w14:paraId="68A9909C" w14:textId="77777777" w:rsidR="00130E83" w:rsidRDefault="00130E83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lastRenderedPageBreak/>
        <w:t>широковещательная рассылка обновлений</w:t>
      </w:r>
      <w:r>
        <w:rPr>
          <w:lang w:val="en-US"/>
        </w:rPr>
        <w:t>;</w:t>
      </w:r>
    </w:p>
    <w:p w14:paraId="48FEBB44" w14:textId="3F55E7E6" w:rsidR="00130E83" w:rsidRDefault="00130E83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целевая отправка оповещений конкретным клиентам.</w:t>
      </w:r>
    </w:p>
    <w:p w14:paraId="049F35A7" w14:textId="61C8FEA3" w:rsidR="00416392" w:rsidRPr="00416392" w:rsidRDefault="00416392" w:rsidP="00416392">
      <w:pPr>
        <w:pStyle w:val="2"/>
      </w:pPr>
      <w:bookmarkStart w:id="15" w:name="_Toc195176748"/>
      <w:r>
        <w:t>3.4 Разработка интерфейса</w:t>
      </w:r>
      <w:bookmarkEnd w:id="15"/>
    </w:p>
    <w:p w14:paraId="608ED3AB" w14:textId="77777777" w:rsidR="00130E83" w:rsidRDefault="00130E83" w:rsidP="00130E83">
      <w:pPr>
        <w:rPr>
          <w:rFonts w:eastAsia="Calibri"/>
        </w:rPr>
      </w:pPr>
      <w:r>
        <w:rPr>
          <w:rFonts w:eastAsia="Calibri"/>
        </w:rPr>
        <w:t>Разработка интерфейсов для системы была ориентирована на предоставление удобного, информативного и эффективного инструмента для работы операторов и руководителей производства. Основной целью являлось создание интуитивно понятного веб-интерфейса, обеспечивающего оперативный мониторинг и управление процессами производства в режиме реального времени.</w:t>
      </w:r>
    </w:p>
    <w:p w14:paraId="625B3BEF" w14:textId="77777777" w:rsidR="00130E83" w:rsidRDefault="00130E83" w:rsidP="00130E83">
      <w:pPr>
        <w:rPr>
          <w:rFonts w:eastAsia="Calibri"/>
        </w:rPr>
      </w:pPr>
      <w:r>
        <w:rPr>
          <w:rFonts w:eastAsia="Calibri"/>
        </w:rPr>
        <w:t xml:space="preserve">Для разработки </w:t>
      </w:r>
      <w:proofErr w:type="spellStart"/>
      <w:r>
        <w:rPr>
          <w:rFonts w:eastAsia="Calibri"/>
        </w:rPr>
        <w:t>фронтенд</w:t>
      </w:r>
      <w:proofErr w:type="spellEnd"/>
      <w:r>
        <w:rPr>
          <w:rFonts w:eastAsia="Calibri"/>
        </w:rPr>
        <w:t>-части системы были использованы следующие технологии:</w:t>
      </w:r>
    </w:p>
    <w:p w14:paraId="6117207B" w14:textId="77777777" w:rsidR="00130E83" w:rsidRDefault="00130E83" w:rsidP="00E22D1A">
      <w:pPr>
        <w:pStyle w:val="a"/>
        <w:numPr>
          <w:ilvl w:val="0"/>
          <w:numId w:val="17"/>
        </w:numPr>
      </w:pPr>
      <w:r>
        <w:t>HTML5/CSS3/JavaScript — основа веб-интерфейса.</w:t>
      </w:r>
    </w:p>
    <w:p w14:paraId="4F45F4A9" w14:textId="77777777" w:rsidR="00130E83" w:rsidRDefault="00130E83" w:rsidP="00130E83">
      <w:pPr>
        <w:pStyle w:val="a"/>
      </w:pPr>
      <w:proofErr w:type="spellStart"/>
      <w:r>
        <w:t>Bootstrap</w:t>
      </w:r>
      <w:proofErr w:type="spellEnd"/>
      <w:r>
        <w:t xml:space="preserve"> 5 — фреймворк для создания адаптивного и современного дизайна.</w:t>
      </w:r>
    </w:p>
    <w:p w14:paraId="49C7D967" w14:textId="77777777" w:rsidR="00130E83" w:rsidRDefault="00130E83" w:rsidP="00130E83">
      <w:pPr>
        <w:pStyle w:val="a"/>
      </w:pPr>
      <w:r>
        <w:t>Chart.js — библиотека для визуализации данных.</w:t>
      </w:r>
    </w:p>
    <w:p w14:paraId="12EC0E60" w14:textId="77777777" w:rsidR="00130E83" w:rsidRDefault="00130E83" w:rsidP="00130E83">
      <w:pPr>
        <w:pStyle w:val="a"/>
      </w:pPr>
      <w:proofErr w:type="spellStart"/>
      <w:r>
        <w:t>WebSocket</w:t>
      </w:r>
      <w:proofErr w:type="spellEnd"/>
      <w:r>
        <w:t xml:space="preserve"> API — для обеспечения обновления данных в реальном времени.</w:t>
      </w:r>
    </w:p>
    <w:p w14:paraId="04F03712" w14:textId="77777777" w:rsidR="00130E83" w:rsidRDefault="00130E83" w:rsidP="00130E83">
      <w:pPr>
        <w:pStyle w:val="a"/>
      </w:pPr>
      <w:r>
        <w:t xml:space="preserve">Jinja2 — </w:t>
      </w:r>
      <w:proofErr w:type="spellStart"/>
      <w:r>
        <w:t>шаблонизатор</w:t>
      </w:r>
      <w:proofErr w:type="spellEnd"/>
      <w:r>
        <w:t xml:space="preserve"> для генерации HTML на стороне сервера.</w:t>
      </w:r>
    </w:p>
    <w:p w14:paraId="0E7D57E0" w14:textId="77777777" w:rsidR="00130E83" w:rsidRDefault="00130E83" w:rsidP="00130E83">
      <w:pPr>
        <w:pStyle w:val="a"/>
      </w:pPr>
      <w:proofErr w:type="spellStart"/>
      <w:r>
        <w:t>FontAwesome</w:t>
      </w:r>
      <w:proofErr w:type="spellEnd"/>
      <w:r>
        <w:t xml:space="preserve"> — набор иконок для улучшения визуального восприятия интерфейса.</w:t>
      </w:r>
    </w:p>
    <w:p w14:paraId="79A0F7E6" w14:textId="77777777" w:rsidR="00130E83" w:rsidRDefault="00130E83" w:rsidP="00130E83">
      <w:pPr>
        <w:pStyle w:val="a"/>
      </w:pPr>
      <w:proofErr w:type="spellStart"/>
      <w:r>
        <w:t>Fetch</w:t>
      </w:r>
      <w:proofErr w:type="spellEnd"/>
      <w:r>
        <w:t xml:space="preserve"> API — для асинхронного взаимодействия с REST API сервера.</w:t>
      </w:r>
    </w:p>
    <w:p w14:paraId="2F53365B" w14:textId="372F4935" w:rsidR="00130E83" w:rsidRPr="000153FF" w:rsidRDefault="00130E83" w:rsidP="00130E83">
      <w:pPr>
        <w:pStyle w:val="a5"/>
        <w:rPr>
          <w:lang w:val="ru-RU"/>
        </w:rPr>
      </w:pPr>
      <w:r w:rsidRPr="000153FF">
        <w:rPr>
          <w:lang w:val="ru-RU"/>
        </w:rPr>
        <w:t>Структура пользовательского интерфейса</w:t>
      </w:r>
    </w:p>
    <w:p w14:paraId="26590805" w14:textId="4C0EF5A2" w:rsidR="00130E83" w:rsidRDefault="00130E83" w:rsidP="00130E83">
      <w:pPr>
        <w:rPr>
          <w:rFonts w:eastAsia="Calibri"/>
        </w:rPr>
      </w:pPr>
      <w:r>
        <w:rPr>
          <w:rFonts w:eastAsia="Calibri"/>
        </w:rPr>
        <w:t>Интерфейс системы организован в виде панели управления с различными функциональными разделами (</w:t>
      </w:r>
      <w:r w:rsidR="00C60680">
        <w:rPr>
          <w:rFonts w:eastAsia="Calibri"/>
        </w:rPr>
        <w:t>Рисунок 3.1</w:t>
      </w:r>
      <w:r>
        <w:rPr>
          <w:rFonts w:eastAsia="Calibri"/>
        </w:rPr>
        <w:t xml:space="preserve">). </w:t>
      </w:r>
    </w:p>
    <w:p w14:paraId="40955BD1" w14:textId="6E73CE96" w:rsidR="00130E83" w:rsidRDefault="00C60680" w:rsidP="00130E83">
      <w:pPr>
        <w:rPr>
          <w:rFonts w:eastAsia="Calibri"/>
        </w:rPr>
      </w:pPr>
      <w:r>
        <w:rPr>
          <w:rFonts w:eastAsia="Calibri"/>
        </w:rPr>
        <w:t>Содержимое интерфейса</w:t>
      </w:r>
      <w:r w:rsidR="00130E83">
        <w:rPr>
          <w:rFonts w:eastAsia="Calibri"/>
        </w:rPr>
        <w:t>:</w:t>
      </w:r>
    </w:p>
    <w:p w14:paraId="3CF03D03" w14:textId="77777777" w:rsidR="00130E83" w:rsidRDefault="00130E83" w:rsidP="00E22D1A">
      <w:pPr>
        <w:pStyle w:val="a"/>
        <w:numPr>
          <w:ilvl w:val="0"/>
          <w:numId w:val="19"/>
        </w:numPr>
      </w:pPr>
      <w:r>
        <w:t>Навигационное меню — обеспечивает быстрый доступ ко всем разделам системы</w:t>
      </w:r>
    </w:p>
    <w:p w14:paraId="67617EFE" w14:textId="77777777" w:rsidR="00130E83" w:rsidRDefault="00130E83" w:rsidP="00E22D1A">
      <w:pPr>
        <w:pStyle w:val="a"/>
        <w:numPr>
          <w:ilvl w:val="0"/>
          <w:numId w:val="19"/>
        </w:numPr>
      </w:pPr>
      <w:r>
        <w:lastRenderedPageBreak/>
        <w:t>Информационная панель (</w:t>
      </w:r>
      <w:proofErr w:type="spellStart"/>
      <w:r>
        <w:t>дашборд</w:t>
      </w:r>
      <w:proofErr w:type="spellEnd"/>
      <w:r>
        <w:t>) — отображает общее состояние производства.</w:t>
      </w:r>
    </w:p>
    <w:p w14:paraId="2251CD7D" w14:textId="77777777" w:rsidR="00130E83" w:rsidRDefault="00130E83" w:rsidP="00E22D1A">
      <w:pPr>
        <w:pStyle w:val="a"/>
        <w:numPr>
          <w:ilvl w:val="0"/>
          <w:numId w:val="19"/>
        </w:numPr>
      </w:pPr>
      <w:r>
        <w:t>Детальные страницы датчиков — для просмотра подробной информации по каждому датчику.</w:t>
      </w:r>
    </w:p>
    <w:p w14:paraId="3744E783" w14:textId="77777777" w:rsidR="00130E83" w:rsidRDefault="00130E83" w:rsidP="00E22D1A">
      <w:pPr>
        <w:pStyle w:val="a"/>
        <w:numPr>
          <w:ilvl w:val="0"/>
          <w:numId w:val="19"/>
        </w:numPr>
      </w:pPr>
      <w:r>
        <w:t>Раздел оповещений и событий — для отслеживания нештатных ситуаций.</w:t>
      </w:r>
    </w:p>
    <w:p w14:paraId="697261C8" w14:textId="292834FD" w:rsidR="00130E83" w:rsidRDefault="00130E83" w:rsidP="00E22D1A">
      <w:pPr>
        <w:pStyle w:val="a"/>
        <w:numPr>
          <w:ilvl w:val="0"/>
          <w:numId w:val="19"/>
        </w:numPr>
      </w:pPr>
      <w:r>
        <w:t xml:space="preserve">Аналитические </w:t>
      </w:r>
      <w:r w:rsidR="00C60680">
        <w:t>отчёты</w:t>
      </w:r>
      <w:r>
        <w:t xml:space="preserve"> и графики — для анализа производственных показателей.</w:t>
      </w:r>
    </w:p>
    <w:p w14:paraId="641E23A6" w14:textId="77777777" w:rsidR="00130E83" w:rsidRDefault="00130E83" w:rsidP="00E22D1A">
      <w:pPr>
        <w:pStyle w:val="a"/>
        <w:numPr>
          <w:ilvl w:val="0"/>
          <w:numId w:val="19"/>
        </w:numPr>
      </w:pPr>
      <w:r>
        <w:t>Панель настроек — для конфигурирования параметров системы.</w:t>
      </w:r>
    </w:p>
    <w:p w14:paraId="734A8A04" w14:textId="5499C2CE" w:rsidR="00130E83" w:rsidRDefault="00130E83" w:rsidP="00E22D1A">
      <w:pPr>
        <w:pStyle w:val="a"/>
        <w:numPr>
          <w:ilvl w:val="0"/>
          <w:numId w:val="19"/>
        </w:numPr>
      </w:pPr>
      <w:r>
        <w:t>Страница авторизации — для аутентификации пользователей с разным уровн</w:t>
      </w:r>
      <w:r w:rsidR="00C60680">
        <w:t>е</w:t>
      </w:r>
      <w:r>
        <w:t>м доступа.</w:t>
      </w:r>
    </w:p>
    <w:p w14:paraId="0EB30490" w14:textId="0D3F0FE0" w:rsidR="00416392" w:rsidRDefault="00DD3588" w:rsidP="00416392">
      <w:pPr>
        <w:pStyle w:val="af1"/>
      </w:pPr>
      <w:r>
        <w:rPr>
          <w:noProof/>
        </w:rPr>
        <w:drawing>
          <wp:inline distT="0" distB="0" distL="0" distR="0" wp14:anchorId="5DECEC96" wp14:editId="7F697F21">
            <wp:extent cx="6105525" cy="31432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2D38B" w14:textId="34B4B7FC" w:rsidR="00416392" w:rsidRDefault="00416392" w:rsidP="00416392">
      <w:pPr>
        <w:pStyle w:val="aa"/>
      </w:pPr>
      <w:r>
        <w:t>Рисунок 3.</w:t>
      </w:r>
      <w:r w:rsidR="00130E83">
        <w:t>1</w:t>
      </w:r>
      <w:r>
        <w:t xml:space="preserve"> — Интерфейс </w:t>
      </w:r>
      <w:r w:rsidR="00130E83">
        <w:t>системы мониторинга</w:t>
      </w:r>
    </w:p>
    <w:p w14:paraId="140300C9" w14:textId="033F83D1" w:rsidR="00130E83" w:rsidRDefault="00130E83" w:rsidP="00130E83">
      <w:r>
        <w:t>При входе в систему появляется окно аутентификации (Рисунок 3.2).</w:t>
      </w:r>
    </w:p>
    <w:p w14:paraId="36B0AD56" w14:textId="44051D11" w:rsidR="00130E83" w:rsidRDefault="00DD3588" w:rsidP="00130E83">
      <w:pPr>
        <w:pStyle w:val="af1"/>
      </w:pPr>
      <w:r>
        <w:rPr>
          <w:noProof/>
        </w:rPr>
        <w:drawing>
          <wp:inline distT="0" distB="0" distL="0" distR="0" wp14:anchorId="4AC9926F" wp14:editId="164D118E">
            <wp:extent cx="4181475" cy="156968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401" cy="157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BEAEB" w14:textId="0AAC3F10" w:rsidR="00130E83" w:rsidRPr="00130E83" w:rsidRDefault="00130E83" w:rsidP="00130E83">
      <w:pPr>
        <w:pStyle w:val="aa"/>
      </w:pPr>
      <w:r>
        <w:t>Рисунок 3.2 — Аутентификация</w:t>
      </w:r>
    </w:p>
    <w:p w14:paraId="413A3D0F" w14:textId="4F74B247" w:rsidR="00416392" w:rsidRDefault="00C60680" w:rsidP="00416392">
      <w:r>
        <w:lastRenderedPageBreak/>
        <w:t>На Рисунке 3.3 представлен раздел мониторинга значений. Здесь отображаются все значения с датчиков в реальном времени.</w:t>
      </w:r>
    </w:p>
    <w:p w14:paraId="660BFCD6" w14:textId="77F3ADA1" w:rsidR="00130E83" w:rsidRDefault="00DD3588" w:rsidP="00130E83">
      <w:pPr>
        <w:pStyle w:val="af1"/>
      </w:pPr>
      <w:r>
        <w:rPr>
          <w:noProof/>
        </w:rPr>
        <w:drawing>
          <wp:inline distT="0" distB="0" distL="0" distR="0" wp14:anchorId="7C80C828" wp14:editId="297E4B15">
            <wp:extent cx="6105525" cy="18669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061"/>
                    <a:stretch/>
                  </pic:blipFill>
                  <pic:spPr bwMode="auto">
                    <a:xfrm>
                      <a:off x="0" y="0"/>
                      <a:ext cx="61055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BD932" w14:textId="5298317C" w:rsidR="00130E83" w:rsidRDefault="00130E83" w:rsidP="00130E83">
      <w:pPr>
        <w:pStyle w:val="aa"/>
      </w:pPr>
      <w:r>
        <w:t>Рисунок 3.3 — Мониторинг</w:t>
      </w:r>
      <w:r w:rsidR="00C60680">
        <w:t xml:space="preserve"> значений датчиков</w:t>
      </w:r>
    </w:p>
    <w:p w14:paraId="33AF3C56" w14:textId="02AFE884" w:rsidR="00C60680" w:rsidRPr="00C60680" w:rsidRDefault="00C60680" w:rsidP="00C60680">
      <w:r>
        <w:t xml:space="preserve">Раздел «Оповещения </w:t>
      </w:r>
      <w:r w:rsidR="0031734C">
        <w:t>системы»</w:t>
      </w:r>
      <w:r w:rsidR="0031734C" w:rsidRPr="00C60680">
        <w:t xml:space="preserve"> отображает</w:t>
      </w:r>
      <w:r>
        <w:t xml:space="preserve"> все записанные ошибки, которые были обработаны системой (Рисунок 3.4).</w:t>
      </w:r>
    </w:p>
    <w:p w14:paraId="72453FD0" w14:textId="68699EE7" w:rsidR="00416392" w:rsidRDefault="00DD3588" w:rsidP="00416392">
      <w:pPr>
        <w:pStyle w:val="af1"/>
      </w:pPr>
      <w:r>
        <w:rPr>
          <w:noProof/>
        </w:rPr>
        <w:drawing>
          <wp:inline distT="0" distB="0" distL="0" distR="0" wp14:anchorId="25B8DDD3" wp14:editId="5CA2B0E8">
            <wp:extent cx="6115050" cy="28670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57668" w14:textId="0536FF8A" w:rsidR="00390B43" w:rsidRDefault="00416392" w:rsidP="001D081E">
      <w:pPr>
        <w:pStyle w:val="aa"/>
      </w:pPr>
      <w:r>
        <w:t>Рисунок 3.</w:t>
      </w:r>
      <w:r w:rsidR="00C60680">
        <w:t>4</w:t>
      </w:r>
      <w:r>
        <w:t xml:space="preserve"> — </w:t>
      </w:r>
      <w:r w:rsidR="00C60680">
        <w:t>Оповещения системы</w:t>
      </w:r>
    </w:p>
    <w:p w14:paraId="1BBEEE6B" w14:textId="12D1E752" w:rsidR="00416392" w:rsidRDefault="00416392" w:rsidP="00416392">
      <w:pPr>
        <w:pStyle w:val="1"/>
      </w:pPr>
      <w:bookmarkStart w:id="16" w:name="_Toc195176749"/>
      <w:bookmarkEnd w:id="11"/>
      <w:r>
        <w:lastRenderedPageBreak/>
        <w:t>4 Тестирование системы мониторинга</w:t>
      </w:r>
      <w:bookmarkEnd w:id="16"/>
    </w:p>
    <w:p w14:paraId="19A3EE90" w14:textId="758305EB" w:rsidR="00364DCE" w:rsidRPr="00364DCE" w:rsidRDefault="00364DCE" w:rsidP="00364DCE">
      <w:r>
        <w:t>П</w:t>
      </w:r>
      <w:r w:rsidRPr="00364DCE">
        <w:t>роцесс</w:t>
      </w:r>
      <w:r>
        <w:t xml:space="preserve"> </w:t>
      </w:r>
      <w:r w:rsidRPr="00364DCE">
        <w:t xml:space="preserve">тестирования автоматизированной системы </w:t>
      </w:r>
      <w:r>
        <w:t xml:space="preserve">основан </w:t>
      </w:r>
      <w:r w:rsidRPr="00364DCE">
        <w:t xml:space="preserve">на </w:t>
      </w:r>
      <w:proofErr w:type="spellStart"/>
      <w:r w:rsidRPr="00364DCE">
        <w:t>Use</w:t>
      </w:r>
      <w:proofErr w:type="spellEnd"/>
      <w:r w:rsidRPr="00364DCE">
        <w:t xml:space="preserve"> Case диаграмм</w:t>
      </w:r>
      <w:r>
        <w:t>е</w:t>
      </w:r>
      <w:r w:rsidRPr="00364DCE">
        <w:t>, описанн</w:t>
      </w:r>
      <w:r>
        <w:t>ой</w:t>
      </w:r>
      <w:r w:rsidRPr="00364DCE">
        <w:t xml:space="preserve"> в 1 главе, которая иллюстрирует основные варианты использования и взаимодействия пользователей с системой. Тестирование было направлено на проверку корректности работы всех функциональных компонентов, описанных в диаграмме.</w:t>
      </w:r>
    </w:p>
    <w:p w14:paraId="39383E47" w14:textId="6BB879A1" w:rsidR="00416392" w:rsidRDefault="00416392" w:rsidP="00416392">
      <w:pPr>
        <w:pStyle w:val="2"/>
      </w:pPr>
      <w:bookmarkStart w:id="17" w:name="_Toc195176750"/>
      <w:r>
        <w:t>4.1 Выбор средств ведения разработки</w:t>
      </w:r>
      <w:bookmarkEnd w:id="17"/>
    </w:p>
    <w:p w14:paraId="5696E07A" w14:textId="26BBAB87" w:rsidR="00364DCE" w:rsidRPr="00AA5943" w:rsidRDefault="00364DCE" w:rsidP="00364DCE">
      <w:pPr>
        <w:pStyle w:val="a5"/>
        <w:rPr>
          <w:lang w:val="ru-RU"/>
        </w:rPr>
      </w:pPr>
      <w:r w:rsidRPr="00AA5943">
        <w:rPr>
          <w:lang w:val="ru-RU"/>
        </w:rPr>
        <w:t>Тест авторизации оператора</w:t>
      </w:r>
    </w:p>
    <w:p w14:paraId="752E7B7D" w14:textId="0F9257CF" w:rsidR="00364DCE" w:rsidRDefault="00364DCE" w:rsidP="00364DCE">
      <w:pPr>
        <w:pStyle w:val="aff1"/>
      </w:pPr>
      <w:r>
        <w:t>Описание: проверка корректности авторизации оператора через различные интерфейсы.</w:t>
      </w:r>
    </w:p>
    <w:p w14:paraId="13445C14" w14:textId="4ED7E852" w:rsidR="00364DCE" w:rsidRDefault="00364DCE" w:rsidP="00364DCE">
      <w:pPr>
        <w:pStyle w:val="aff1"/>
      </w:pPr>
      <w:r>
        <w:t xml:space="preserve">Предусловия: </w:t>
      </w:r>
      <w:r w:rsidR="00BF4CEF">
        <w:t>с</w:t>
      </w:r>
      <w:r>
        <w:t>истема запущена и функционирует.</w:t>
      </w:r>
    </w:p>
    <w:p w14:paraId="408D33DF" w14:textId="77777777" w:rsidR="00364DCE" w:rsidRDefault="00364DCE" w:rsidP="00364DCE">
      <w:r>
        <w:t>Шаги:</w:t>
      </w:r>
    </w:p>
    <w:p w14:paraId="040BCC3B" w14:textId="77777777" w:rsidR="00364DCE" w:rsidRPr="00364DCE" w:rsidRDefault="00364DCE" w:rsidP="00E22D1A">
      <w:pPr>
        <w:pStyle w:val="a"/>
        <w:numPr>
          <w:ilvl w:val="0"/>
          <w:numId w:val="25"/>
        </w:numPr>
      </w:pPr>
      <w:r>
        <w:t>Запу</w:t>
      </w:r>
      <w:r w:rsidRPr="00364DCE">
        <w:t>стить интерфейс HMI.</w:t>
      </w:r>
    </w:p>
    <w:p w14:paraId="53A69B38" w14:textId="2D3E19B0" w:rsidR="00364DCE" w:rsidRPr="00364DCE" w:rsidRDefault="00364DCE" w:rsidP="00E22D1A">
      <w:pPr>
        <w:pStyle w:val="a"/>
        <w:numPr>
          <w:ilvl w:val="0"/>
          <w:numId w:val="25"/>
        </w:numPr>
      </w:pPr>
      <w:r w:rsidRPr="00364DCE">
        <w:t xml:space="preserve">Ввести корректные </w:t>
      </w:r>
      <w:r w:rsidR="00BF4CEF" w:rsidRPr="00364DCE">
        <w:t>учётные</w:t>
      </w:r>
      <w:r w:rsidRPr="00364DCE">
        <w:t xml:space="preserve"> данные оператора.</w:t>
      </w:r>
    </w:p>
    <w:p w14:paraId="399D9E7E" w14:textId="77777777" w:rsidR="00364DCE" w:rsidRPr="00364DCE" w:rsidRDefault="00364DCE" w:rsidP="00E22D1A">
      <w:pPr>
        <w:pStyle w:val="a"/>
        <w:numPr>
          <w:ilvl w:val="0"/>
          <w:numId w:val="25"/>
        </w:numPr>
      </w:pPr>
      <w:r w:rsidRPr="00364DCE">
        <w:t>Нажать кнопку входа.</w:t>
      </w:r>
    </w:p>
    <w:p w14:paraId="6ED617DF" w14:textId="77777777" w:rsidR="00364DCE" w:rsidRDefault="00364DCE" w:rsidP="00E22D1A">
      <w:pPr>
        <w:pStyle w:val="a"/>
        <w:numPr>
          <w:ilvl w:val="0"/>
          <w:numId w:val="25"/>
        </w:numPr>
      </w:pPr>
      <w:r w:rsidRPr="00364DCE">
        <w:t>Повторить процедур</w:t>
      </w:r>
      <w:r>
        <w:t>у входа через веб-</w:t>
      </w:r>
      <w:proofErr w:type="spellStart"/>
      <w:r>
        <w:t>дашборд</w:t>
      </w:r>
      <w:proofErr w:type="spellEnd"/>
      <w:r>
        <w:t>.</w:t>
      </w:r>
    </w:p>
    <w:p w14:paraId="265EA685" w14:textId="77777777" w:rsidR="00364DCE" w:rsidRDefault="00364DCE" w:rsidP="00364DCE">
      <w:pPr>
        <w:pStyle w:val="aff1"/>
      </w:pPr>
      <w:r>
        <w:t>Ожидаемые результаты:</w:t>
      </w:r>
    </w:p>
    <w:p w14:paraId="1827145C" w14:textId="77777777" w:rsidR="00364DCE" w:rsidRPr="00364DCE" w:rsidRDefault="00364DCE" w:rsidP="00364DCE">
      <w:pPr>
        <w:pStyle w:val="a0"/>
      </w:pPr>
      <w:r w:rsidRPr="00364DCE">
        <w:t>успешная авторизация через оба интерфейса;</w:t>
      </w:r>
    </w:p>
    <w:p w14:paraId="2E44D14F" w14:textId="77777777" w:rsidR="00364DCE" w:rsidRPr="00364DCE" w:rsidRDefault="00364DCE" w:rsidP="00364DCE">
      <w:pPr>
        <w:pStyle w:val="a0"/>
      </w:pPr>
      <w:r w:rsidRPr="00364DCE">
        <w:t>предоставление доступа к функционалу мониторинга;</w:t>
      </w:r>
    </w:p>
    <w:p w14:paraId="211E8CE8" w14:textId="77777777" w:rsidR="00364DCE" w:rsidRPr="00364DCE" w:rsidRDefault="00364DCE" w:rsidP="00364DCE">
      <w:pPr>
        <w:pStyle w:val="a0"/>
      </w:pPr>
      <w:r w:rsidRPr="00364DCE">
        <w:t>отображение имени авторизованного пользователя в интерфейсе.</w:t>
      </w:r>
    </w:p>
    <w:p w14:paraId="2C106584" w14:textId="7C3F62BB" w:rsidR="00364DCE" w:rsidRPr="000153FF" w:rsidRDefault="00364DCE" w:rsidP="00364DCE">
      <w:pPr>
        <w:pStyle w:val="a5"/>
        <w:rPr>
          <w:lang w:val="ru-RU"/>
        </w:rPr>
      </w:pPr>
      <w:r w:rsidRPr="000153FF">
        <w:rPr>
          <w:lang w:val="ru-RU"/>
        </w:rPr>
        <w:t>Тест сбора данных с датчиков</w:t>
      </w:r>
    </w:p>
    <w:p w14:paraId="0C134C80" w14:textId="13C476FC" w:rsidR="00364DCE" w:rsidRDefault="00364DCE" w:rsidP="00364DCE">
      <w:pPr>
        <w:pStyle w:val="aff1"/>
      </w:pPr>
      <w:r>
        <w:t xml:space="preserve">Описание: </w:t>
      </w:r>
      <w:r w:rsidR="00BF4CEF">
        <w:t>п</w:t>
      </w:r>
      <w:r>
        <w:t>роверка корректности сбора данных со всех датчиков линии.</w:t>
      </w:r>
    </w:p>
    <w:p w14:paraId="5B6A9248" w14:textId="136604A0" w:rsidR="00364DCE" w:rsidRDefault="00364DCE" w:rsidP="00364DCE">
      <w:pPr>
        <w:pStyle w:val="aff1"/>
      </w:pPr>
      <w:r>
        <w:t xml:space="preserve">Предусловия: </w:t>
      </w:r>
      <w:r w:rsidR="00BF4CEF">
        <w:t>о</w:t>
      </w:r>
      <w:r>
        <w:t>ператор авторизован в системе.</w:t>
      </w:r>
    </w:p>
    <w:p w14:paraId="227AAE72" w14:textId="77777777" w:rsidR="00364DCE" w:rsidRDefault="00364DCE" w:rsidP="00364DCE">
      <w:pPr>
        <w:pStyle w:val="aff1"/>
        <w:keepNext/>
      </w:pPr>
      <w:r>
        <w:t>Шаги:</w:t>
      </w:r>
    </w:p>
    <w:p w14:paraId="57832088" w14:textId="77777777" w:rsidR="00364DCE" w:rsidRDefault="00364DCE" w:rsidP="00E22D1A">
      <w:pPr>
        <w:pStyle w:val="a"/>
        <w:numPr>
          <w:ilvl w:val="0"/>
          <w:numId w:val="21"/>
        </w:numPr>
        <w:tabs>
          <w:tab w:val="left" w:pos="708"/>
        </w:tabs>
        <w:ind w:left="0" w:firstLine="709"/>
      </w:pPr>
      <w:r>
        <w:t>Перейти на экран мониторинга.</w:t>
      </w:r>
    </w:p>
    <w:p w14:paraId="5C83E86E" w14:textId="77777777" w:rsidR="00364DCE" w:rsidRDefault="00364DCE" w:rsidP="00E22D1A">
      <w:pPr>
        <w:pStyle w:val="a"/>
        <w:numPr>
          <w:ilvl w:val="0"/>
          <w:numId w:val="20"/>
        </w:numPr>
        <w:tabs>
          <w:tab w:val="num" w:pos="1276"/>
        </w:tabs>
        <w:ind w:left="0" w:firstLine="709"/>
      </w:pPr>
      <w:r>
        <w:lastRenderedPageBreak/>
        <w:t>Проверить обновление данных от всех типов датчиков (температуры, давления, влажности).</w:t>
      </w:r>
    </w:p>
    <w:p w14:paraId="4B78BACC" w14:textId="77777777" w:rsidR="00364DCE" w:rsidRDefault="00364DCE" w:rsidP="00E22D1A">
      <w:pPr>
        <w:pStyle w:val="a"/>
        <w:numPr>
          <w:ilvl w:val="0"/>
          <w:numId w:val="20"/>
        </w:numPr>
        <w:tabs>
          <w:tab w:val="num" w:pos="1276"/>
        </w:tabs>
        <w:ind w:left="0" w:firstLine="709"/>
      </w:pPr>
      <w:r>
        <w:t>Замерить частоту обновления показаний.</w:t>
      </w:r>
    </w:p>
    <w:p w14:paraId="71A30118" w14:textId="77777777" w:rsidR="00364DCE" w:rsidRDefault="00364DCE" w:rsidP="00364DCE">
      <w:pPr>
        <w:pStyle w:val="aff1"/>
        <w:keepNext/>
      </w:pPr>
      <w:r>
        <w:t>Ожидаемые результаты:</w:t>
      </w:r>
    </w:p>
    <w:p w14:paraId="156DDF85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отображение актуальных данных со всех датчиков;</w:t>
      </w:r>
    </w:p>
    <w:p w14:paraId="3324B713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обновление показаний с заданной периодичностью;</w:t>
      </w:r>
    </w:p>
    <w:p w14:paraId="229031DD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корректное отображение единиц измерения.</w:t>
      </w:r>
    </w:p>
    <w:p w14:paraId="10D5BC96" w14:textId="08B01CCF" w:rsidR="00364DCE" w:rsidRPr="00AA5943" w:rsidRDefault="00364DCE" w:rsidP="00364DCE">
      <w:pPr>
        <w:pStyle w:val="a5"/>
        <w:rPr>
          <w:lang w:val="ru-RU"/>
        </w:rPr>
      </w:pPr>
      <w:r w:rsidRPr="00AA5943">
        <w:rPr>
          <w:lang w:val="ru-RU"/>
        </w:rPr>
        <w:t>Тест отображения параметров в реальном времени</w:t>
      </w:r>
    </w:p>
    <w:p w14:paraId="72B07D0A" w14:textId="6FD8F222" w:rsidR="00364DCE" w:rsidRDefault="00364DCE" w:rsidP="00364DCE">
      <w:r>
        <w:t xml:space="preserve">Описание: </w:t>
      </w:r>
      <w:r w:rsidR="00BF4CEF">
        <w:t>п</w:t>
      </w:r>
      <w:r>
        <w:t>роверка корректности отображения производственных параметров.</w:t>
      </w:r>
    </w:p>
    <w:p w14:paraId="77B9CB76" w14:textId="29929B5A" w:rsidR="00364DCE" w:rsidRDefault="00364DCE" w:rsidP="00364DCE">
      <w:r>
        <w:t xml:space="preserve">Предусловия: </w:t>
      </w:r>
      <w:r w:rsidR="00BF4CEF">
        <w:t>о</w:t>
      </w:r>
      <w:r>
        <w:t>ператор авторизован, датчики передают данные.</w:t>
      </w:r>
    </w:p>
    <w:p w14:paraId="2DBF5E30" w14:textId="77777777" w:rsidR="00364DCE" w:rsidRDefault="00364DCE" w:rsidP="00364DCE">
      <w:pPr>
        <w:pStyle w:val="aff1"/>
      </w:pPr>
      <w:r>
        <w:t>Шаги:</w:t>
      </w:r>
    </w:p>
    <w:p w14:paraId="218D15B5" w14:textId="77777777" w:rsidR="00364DCE" w:rsidRPr="00BF4CEF" w:rsidRDefault="00364DCE" w:rsidP="00BF4CEF">
      <w:pPr>
        <w:pStyle w:val="a"/>
        <w:numPr>
          <w:ilvl w:val="0"/>
          <w:numId w:val="26"/>
        </w:numPr>
      </w:pPr>
      <w:r w:rsidRPr="00BF4CEF">
        <w:t>Наблюдать за отображением параметров в течение 10 минут.</w:t>
      </w:r>
    </w:p>
    <w:p w14:paraId="3C86720F" w14:textId="77777777" w:rsidR="00364DCE" w:rsidRPr="00BF4CEF" w:rsidRDefault="00364DCE" w:rsidP="00BF4CEF">
      <w:pPr>
        <w:pStyle w:val="a"/>
        <w:numPr>
          <w:ilvl w:val="0"/>
          <w:numId w:val="26"/>
        </w:numPr>
      </w:pPr>
      <w:r w:rsidRPr="00BF4CEF">
        <w:t>Сверить отображаемые данные с показаниями контрольных приборов (если доступны).</w:t>
      </w:r>
    </w:p>
    <w:p w14:paraId="0CD270DC" w14:textId="77777777" w:rsidR="00364DCE" w:rsidRPr="00BF4CEF" w:rsidRDefault="00364DCE" w:rsidP="00BF4CEF">
      <w:pPr>
        <w:pStyle w:val="a"/>
        <w:numPr>
          <w:ilvl w:val="0"/>
          <w:numId w:val="26"/>
        </w:numPr>
      </w:pPr>
      <w:r w:rsidRPr="00BF4CEF">
        <w:t>Проверить различные режимы отображения (графики, числовые значения).</w:t>
      </w:r>
    </w:p>
    <w:p w14:paraId="00405F5F" w14:textId="77777777" w:rsidR="00364DCE" w:rsidRDefault="00364DCE" w:rsidP="00364DCE">
      <w:pPr>
        <w:pStyle w:val="aff1"/>
        <w:keepNext/>
      </w:pPr>
      <w:r>
        <w:t>Ожидаемые результаты:</w:t>
      </w:r>
    </w:p>
    <w:p w14:paraId="409782DF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корректное отображение всех параметров</w:t>
      </w:r>
      <w:r>
        <w:rPr>
          <w:lang w:val="en-US"/>
        </w:rPr>
        <w:t>;</w:t>
      </w:r>
    </w:p>
    <w:p w14:paraId="0F848A2B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соответствие отображаемых данных фактическим показаниям;</w:t>
      </w:r>
    </w:p>
    <w:p w14:paraId="6AB55DB9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правильная работа различных режимов отображения.</w:t>
      </w:r>
    </w:p>
    <w:p w14:paraId="4AD974B2" w14:textId="674DDE9B" w:rsidR="00364DCE" w:rsidRPr="000153FF" w:rsidRDefault="00364DCE" w:rsidP="00364DCE">
      <w:pPr>
        <w:pStyle w:val="a5"/>
        <w:rPr>
          <w:lang w:val="ru-RU"/>
        </w:rPr>
      </w:pPr>
      <w:r w:rsidRPr="000153FF">
        <w:rPr>
          <w:lang w:val="ru-RU"/>
        </w:rPr>
        <w:t>Т</w:t>
      </w:r>
      <w:r w:rsidRPr="00AA5943">
        <w:rPr>
          <w:lang w:val="ru-RU"/>
        </w:rPr>
        <w:t>ест генерации уведомлений при отклонениях</w:t>
      </w:r>
    </w:p>
    <w:p w14:paraId="135EBF7C" w14:textId="33DE772E" w:rsidR="00364DCE" w:rsidRDefault="00364DCE" w:rsidP="00364DCE">
      <w:pPr>
        <w:pStyle w:val="aff1"/>
      </w:pPr>
      <w:r>
        <w:t xml:space="preserve">Описание: </w:t>
      </w:r>
      <w:r w:rsidR="00E65A61">
        <w:t>п</w:t>
      </w:r>
      <w:r>
        <w:t>роверка срабатывания системы уведомлений при выходе параметров за допустимые пределы.</w:t>
      </w:r>
    </w:p>
    <w:p w14:paraId="34E4C453" w14:textId="1EEBD4B3" w:rsidR="00364DCE" w:rsidRDefault="00364DCE" w:rsidP="00364DCE">
      <w:pPr>
        <w:pStyle w:val="aff1"/>
      </w:pPr>
      <w:r>
        <w:t xml:space="preserve">Предусловия: </w:t>
      </w:r>
      <w:r w:rsidR="00E65A61">
        <w:t>о</w:t>
      </w:r>
      <w:r>
        <w:t>ператор авторизован, система мониторинга активна.</w:t>
      </w:r>
    </w:p>
    <w:p w14:paraId="474C7A8B" w14:textId="77777777" w:rsidR="00364DCE" w:rsidRDefault="00364DCE" w:rsidP="00364DCE">
      <w:pPr>
        <w:pStyle w:val="aff1"/>
      </w:pPr>
      <w:r>
        <w:t>Шаги:</w:t>
      </w:r>
    </w:p>
    <w:p w14:paraId="5C0610E5" w14:textId="77777777" w:rsidR="00364DCE" w:rsidRDefault="00364DCE" w:rsidP="00E22D1A">
      <w:pPr>
        <w:pStyle w:val="a"/>
        <w:numPr>
          <w:ilvl w:val="0"/>
          <w:numId w:val="23"/>
        </w:numPr>
        <w:tabs>
          <w:tab w:val="left" w:pos="708"/>
        </w:tabs>
        <w:ind w:left="0" w:firstLine="709"/>
      </w:pPr>
      <w:r>
        <w:t>Эмулировать превышение температуры (через тестовый режим или физическое воздействие на датчик).</w:t>
      </w:r>
    </w:p>
    <w:p w14:paraId="6FC2F855" w14:textId="77777777" w:rsidR="00364DCE" w:rsidRDefault="00364DCE" w:rsidP="00E22D1A">
      <w:pPr>
        <w:pStyle w:val="a"/>
        <w:numPr>
          <w:ilvl w:val="0"/>
          <w:numId w:val="20"/>
        </w:numPr>
        <w:tabs>
          <w:tab w:val="num" w:pos="1276"/>
        </w:tabs>
        <w:ind w:left="0" w:firstLine="709"/>
      </w:pPr>
      <w:r>
        <w:lastRenderedPageBreak/>
        <w:t>Наблюдать за реакцией системы.</w:t>
      </w:r>
    </w:p>
    <w:p w14:paraId="25BDB83C" w14:textId="77777777" w:rsidR="00364DCE" w:rsidRDefault="00364DCE" w:rsidP="00E22D1A">
      <w:pPr>
        <w:pStyle w:val="a"/>
        <w:numPr>
          <w:ilvl w:val="0"/>
          <w:numId w:val="20"/>
        </w:numPr>
        <w:tabs>
          <w:tab w:val="num" w:pos="1276"/>
        </w:tabs>
        <w:ind w:left="0" w:firstLine="709"/>
      </w:pPr>
      <w:r>
        <w:t>Подтвердить получение уведомления.</w:t>
      </w:r>
    </w:p>
    <w:p w14:paraId="7A51AA3D" w14:textId="6D0DAB4F" w:rsidR="00364DCE" w:rsidRDefault="00364DCE" w:rsidP="00E22D1A">
      <w:pPr>
        <w:pStyle w:val="a"/>
        <w:numPr>
          <w:ilvl w:val="0"/>
          <w:numId w:val="20"/>
        </w:numPr>
        <w:tabs>
          <w:tab w:val="num" w:pos="1276"/>
        </w:tabs>
        <w:ind w:left="0" w:firstLine="709"/>
      </w:pPr>
      <w:r>
        <w:t>Повторить для других типов параметров</w:t>
      </w:r>
      <w:r w:rsidR="00BB4E12">
        <w:t>.</w:t>
      </w:r>
    </w:p>
    <w:p w14:paraId="29FCDB33" w14:textId="77777777" w:rsidR="00364DCE" w:rsidRDefault="00364DCE" w:rsidP="00364DCE">
      <w:pPr>
        <w:pStyle w:val="aff1"/>
      </w:pPr>
      <w:r>
        <w:t>Ожидаемые результаты:</w:t>
      </w:r>
    </w:p>
    <w:p w14:paraId="647202E0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генерация визуального уведомления</w:t>
      </w:r>
      <w:r>
        <w:rPr>
          <w:lang w:val="en-US"/>
        </w:rPr>
        <w:t>;</w:t>
      </w:r>
    </w:p>
    <w:p w14:paraId="04E532EE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отображение детальной информации о характере отклонения;</w:t>
      </w:r>
    </w:p>
    <w:p w14:paraId="67DF88FC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возможность фиксации сигнала оператором</w:t>
      </w:r>
      <w:r>
        <w:rPr>
          <w:lang w:val="en-US"/>
        </w:rPr>
        <w:t>;</w:t>
      </w:r>
    </w:p>
    <w:p w14:paraId="0597120D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запись события в системный журнал.</w:t>
      </w:r>
    </w:p>
    <w:p w14:paraId="0F9C42C9" w14:textId="3161BCFF" w:rsidR="00364DCE" w:rsidRPr="00AA5943" w:rsidRDefault="00364DCE" w:rsidP="00364DCE">
      <w:pPr>
        <w:pStyle w:val="a5"/>
        <w:rPr>
          <w:lang w:val="ru-RU"/>
        </w:rPr>
      </w:pPr>
      <w:r w:rsidRPr="00AA5943">
        <w:rPr>
          <w:lang w:val="ru-RU"/>
        </w:rPr>
        <w:t>Тест просмотра журналов событий и логов</w:t>
      </w:r>
    </w:p>
    <w:p w14:paraId="78BAC620" w14:textId="68A51F26" w:rsidR="00364DCE" w:rsidRDefault="00364DCE" w:rsidP="00364DCE">
      <w:pPr>
        <w:pStyle w:val="aff1"/>
      </w:pPr>
      <w:r>
        <w:t xml:space="preserve">Описание: </w:t>
      </w:r>
      <w:r w:rsidR="00E65A61">
        <w:t>п</w:t>
      </w:r>
      <w:r>
        <w:t>роверка доступности и полноты журналов событий и логов системы.</w:t>
      </w:r>
    </w:p>
    <w:p w14:paraId="304FA0CD" w14:textId="6792F901" w:rsidR="00364DCE" w:rsidRDefault="00364DCE" w:rsidP="00364DCE">
      <w:pPr>
        <w:pStyle w:val="aff1"/>
      </w:pPr>
      <w:r>
        <w:t xml:space="preserve">Предусловия: </w:t>
      </w:r>
      <w:r w:rsidR="00E65A61">
        <w:t>с</w:t>
      </w:r>
      <w:r>
        <w:t>ервисный инженер авторизован в системе.</w:t>
      </w:r>
    </w:p>
    <w:p w14:paraId="79D8B6F4" w14:textId="77777777" w:rsidR="00364DCE" w:rsidRDefault="00364DCE" w:rsidP="00364DCE">
      <w:r>
        <w:t>Шаги:</w:t>
      </w:r>
    </w:p>
    <w:p w14:paraId="09EFB0B8" w14:textId="77777777" w:rsidR="00364DCE" w:rsidRDefault="00364DCE" w:rsidP="00E65A61">
      <w:pPr>
        <w:pStyle w:val="a"/>
        <w:numPr>
          <w:ilvl w:val="0"/>
          <w:numId w:val="27"/>
        </w:numPr>
      </w:pPr>
      <w:r>
        <w:t>Перейти к разделу журналов событий.</w:t>
      </w:r>
    </w:p>
    <w:p w14:paraId="4B5B42E8" w14:textId="77777777" w:rsidR="00364DCE" w:rsidRDefault="00364DCE" w:rsidP="00E65A61">
      <w:pPr>
        <w:pStyle w:val="a"/>
        <w:numPr>
          <w:ilvl w:val="0"/>
          <w:numId w:val="27"/>
        </w:numPr>
      </w:pPr>
      <w:r>
        <w:t>Проверить наличие фильтров и поиска.</w:t>
      </w:r>
    </w:p>
    <w:p w14:paraId="0722A3BD" w14:textId="77777777" w:rsidR="00364DCE" w:rsidRDefault="00364DCE" w:rsidP="00E65A61">
      <w:pPr>
        <w:pStyle w:val="a"/>
        <w:numPr>
          <w:ilvl w:val="0"/>
          <w:numId w:val="27"/>
        </w:numPr>
      </w:pPr>
      <w:r>
        <w:t>Просмотреть записи о различных типах событий (штатная работа, ошибки, предупреждения).</w:t>
      </w:r>
    </w:p>
    <w:p w14:paraId="56F03AE3" w14:textId="77777777" w:rsidR="00364DCE" w:rsidRDefault="00364DCE" w:rsidP="00E65A61">
      <w:pPr>
        <w:pStyle w:val="a"/>
        <w:numPr>
          <w:ilvl w:val="0"/>
          <w:numId w:val="27"/>
        </w:numPr>
      </w:pPr>
      <w:r>
        <w:t>Проверить доступность детальной информации о каждом событии.</w:t>
      </w:r>
    </w:p>
    <w:p w14:paraId="590FFD44" w14:textId="77777777" w:rsidR="00364DCE" w:rsidRDefault="00364DCE" w:rsidP="00364DCE">
      <w:pPr>
        <w:pStyle w:val="aff1"/>
      </w:pPr>
      <w:r>
        <w:t>Ожидаемые результаты:</w:t>
      </w:r>
    </w:p>
    <w:p w14:paraId="5573FBA2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отображение полного списка событий</w:t>
      </w:r>
      <w:r>
        <w:rPr>
          <w:lang w:val="en-US"/>
        </w:rPr>
        <w:t>;</w:t>
      </w:r>
    </w:p>
    <w:p w14:paraId="5D895F33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наличие всех необходимых категорий событий;</w:t>
      </w:r>
    </w:p>
    <w:p w14:paraId="7A161033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корректная работа фильтров и поиска;</w:t>
      </w:r>
    </w:p>
    <w:p w14:paraId="3B786B37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доступность подробной информации о каждом событии.</w:t>
      </w:r>
    </w:p>
    <w:p w14:paraId="15B5EC08" w14:textId="26A289BF" w:rsidR="00364DCE" w:rsidRDefault="00364DCE" w:rsidP="00364DCE">
      <w:pPr>
        <w:pStyle w:val="2"/>
      </w:pPr>
      <w:bookmarkStart w:id="18" w:name="_Toc194674942"/>
      <w:bookmarkStart w:id="19" w:name="_Toc194679814"/>
      <w:bookmarkStart w:id="20" w:name="_Toc195176751"/>
      <w:r>
        <w:t>4.2 Модульное тестирование</w:t>
      </w:r>
      <w:bookmarkEnd w:id="18"/>
      <w:bookmarkEnd w:id="19"/>
      <w:bookmarkEnd w:id="20"/>
    </w:p>
    <w:p w14:paraId="57B80094" w14:textId="6A0E2861" w:rsidR="00364DCE" w:rsidRDefault="00066FFF" w:rsidP="00066FFF">
      <w:pPr>
        <w:pStyle w:val="aff1"/>
      </w:pPr>
      <w:r>
        <w:t>В</w:t>
      </w:r>
      <w:r w:rsidR="00364DCE">
        <w:t xml:space="preserve"> рамках тестирования автоматизированной системы производства бутылок было проведено модульное тестирование. Для тестирования были скачены дополнительные библиотеки — </w:t>
      </w:r>
      <w:proofErr w:type="spellStart"/>
      <w:r w:rsidR="00364DCE">
        <w:rPr>
          <w:lang w:val="en-US"/>
        </w:rPr>
        <w:t>pytest</w:t>
      </w:r>
      <w:proofErr w:type="spellEnd"/>
      <w:r w:rsidR="00364DCE">
        <w:t>-</w:t>
      </w:r>
      <w:proofErr w:type="spellStart"/>
      <w:r w:rsidR="00364DCE">
        <w:rPr>
          <w:lang w:val="en-US"/>
        </w:rPr>
        <w:t>asyncio</w:t>
      </w:r>
      <w:proofErr w:type="spellEnd"/>
      <w:r w:rsidR="00364DCE">
        <w:t xml:space="preserve">, </w:t>
      </w:r>
      <w:proofErr w:type="spellStart"/>
      <w:r w:rsidR="00364DCE">
        <w:rPr>
          <w:lang w:val="en-US"/>
        </w:rPr>
        <w:t>pytest</w:t>
      </w:r>
      <w:proofErr w:type="spellEnd"/>
      <w:r w:rsidR="00364DCE">
        <w:t>-</w:t>
      </w:r>
      <w:r w:rsidR="00364DCE">
        <w:rPr>
          <w:lang w:val="en-US"/>
        </w:rPr>
        <w:t>mock</w:t>
      </w:r>
      <w:r w:rsidR="00364DCE" w:rsidRPr="00364DCE">
        <w:t xml:space="preserve"> </w:t>
      </w:r>
      <w:r w:rsidR="00364DCE">
        <w:t>— для создания заглушек.</w:t>
      </w:r>
      <w:r>
        <w:t xml:space="preserve"> </w:t>
      </w:r>
      <w:r w:rsidR="00364DCE">
        <w:t xml:space="preserve">На Листинге 4.1 </w:t>
      </w:r>
      <w:r w:rsidR="00E65A61">
        <w:t>изображён</w:t>
      </w:r>
      <w:r w:rsidR="00364DCE">
        <w:t xml:space="preserve"> тест для проверки работы </w:t>
      </w:r>
      <w:r w:rsidR="00364DCE">
        <w:lastRenderedPageBreak/>
        <w:t xml:space="preserve">аутентификации системы. На </w:t>
      </w:r>
      <w:r w:rsidR="00263886">
        <w:t>Рисунке 4.1</w:t>
      </w:r>
      <w:r w:rsidR="00364DCE">
        <w:t xml:space="preserve"> изображено успешное завершение теста.</w:t>
      </w:r>
    </w:p>
    <w:tbl>
      <w:tblPr>
        <w:tblStyle w:val="af0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28"/>
      </w:tblGrid>
      <w:tr w:rsidR="00364DCE" w14:paraId="63E2306D" w14:textId="77777777" w:rsidTr="009F3A66">
        <w:tc>
          <w:tcPr>
            <w:tcW w:w="96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7F4C2CE" w14:textId="1F0AC790" w:rsidR="00364DCE" w:rsidRDefault="00364DCE" w:rsidP="00364DCE">
            <w:pPr>
              <w:pStyle w:val="ac"/>
            </w:pPr>
            <w:r>
              <w:t>Листинг 4.1</w:t>
            </w:r>
            <w:r w:rsidR="00263886">
              <w:t xml:space="preserve"> — Проверка работы аутентификации</w:t>
            </w:r>
          </w:p>
        </w:tc>
      </w:tr>
      <w:tr w:rsidR="00364DCE" w14:paraId="05AAA6FD" w14:textId="77777777" w:rsidTr="009F3A66">
        <w:tc>
          <w:tcPr>
            <w:tcW w:w="9628" w:type="dxa"/>
            <w:tcBorders>
              <w:top w:val="single" w:sz="4" w:space="0" w:color="auto"/>
            </w:tcBorders>
          </w:tcPr>
          <w:p w14:paraId="5404905B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>@</w:t>
            </w:r>
            <w:proofErr w:type="gramStart"/>
            <w:r w:rsidRPr="00364DCE">
              <w:rPr>
                <w:lang w:val="en-US"/>
              </w:rPr>
              <w:t>pytest.mark</w:t>
            </w:r>
            <w:proofErr w:type="gramEnd"/>
            <w:r w:rsidRPr="00364DCE">
              <w:rPr>
                <w:lang w:val="en-US"/>
              </w:rPr>
              <w:t>.asyncio</w:t>
            </w:r>
          </w:p>
          <w:p w14:paraId="4E22D8E3" w14:textId="519EBC3E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async def </w:t>
            </w:r>
            <w:proofErr w:type="spellStart"/>
            <w:r w:rsidRPr="00364DCE">
              <w:rPr>
                <w:lang w:val="en-US"/>
              </w:rPr>
              <w:t>test_authenticate_user</w:t>
            </w:r>
            <w:proofErr w:type="spellEnd"/>
            <w:r w:rsidRPr="00364DCE">
              <w:rPr>
                <w:lang w:val="en-US"/>
              </w:rPr>
              <w:t>(</w:t>
            </w:r>
            <w:proofErr w:type="spellStart"/>
            <w:r w:rsidRPr="00364DCE">
              <w:rPr>
                <w:lang w:val="en-US"/>
              </w:rPr>
              <w:t>mock_db</w:t>
            </w:r>
            <w:proofErr w:type="spellEnd"/>
            <w:r w:rsidRPr="00364DCE">
              <w:rPr>
                <w:lang w:val="en-US"/>
              </w:rPr>
              <w:t>):</w:t>
            </w:r>
          </w:p>
          <w:p w14:paraId="29E75089" w14:textId="0D90DFB9" w:rsidR="00364DCE" w:rsidRPr="00364DCE" w:rsidRDefault="00364DCE" w:rsidP="00364DCE">
            <w:pPr>
              <w:pStyle w:val="ae"/>
              <w:rPr>
                <w:lang w:val="en-US"/>
              </w:rPr>
            </w:pPr>
            <w:proofErr w:type="spellStart"/>
            <w:r w:rsidRPr="00364DCE">
              <w:rPr>
                <w:lang w:val="en-US"/>
              </w:rPr>
              <w:t>mock_result</w:t>
            </w:r>
            <w:proofErr w:type="spellEnd"/>
            <w:r w:rsidRPr="00364DCE">
              <w:rPr>
                <w:lang w:val="en-US"/>
              </w:rPr>
              <w:t xml:space="preserve"> = </w:t>
            </w:r>
            <w:proofErr w:type="spellStart"/>
            <w:proofErr w:type="gramStart"/>
            <w:r w:rsidRPr="00364DCE">
              <w:rPr>
                <w:lang w:val="en-US"/>
              </w:rPr>
              <w:t>MagicMock</w:t>
            </w:r>
            <w:proofErr w:type="spellEnd"/>
            <w:r w:rsidRPr="00364DCE">
              <w:rPr>
                <w:lang w:val="en-US"/>
              </w:rPr>
              <w:t>(</w:t>
            </w:r>
            <w:proofErr w:type="gramEnd"/>
            <w:r w:rsidRPr="00364DCE">
              <w:rPr>
                <w:lang w:val="en-US"/>
              </w:rPr>
              <w:t>)</w:t>
            </w:r>
          </w:p>
          <w:p w14:paraId="2A0969F8" w14:textId="31991E18" w:rsidR="00364DCE" w:rsidRPr="00364DCE" w:rsidRDefault="00364DCE" w:rsidP="00364DCE">
            <w:pPr>
              <w:pStyle w:val="ae"/>
              <w:rPr>
                <w:lang w:val="en-US"/>
              </w:rPr>
            </w:pPr>
            <w:proofErr w:type="spellStart"/>
            <w:r w:rsidRPr="00364DCE">
              <w:rPr>
                <w:lang w:val="en-US"/>
              </w:rPr>
              <w:t>mock_</w:t>
            </w:r>
            <w:proofErr w:type="gramStart"/>
            <w:r w:rsidRPr="00364DCE">
              <w:rPr>
                <w:lang w:val="en-US"/>
              </w:rPr>
              <w:t>db.execute</w:t>
            </w:r>
            <w:proofErr w:type="gramEnd"/>
            <w:r w:rsidRPr="00364DCE">
              <w:rPr>
                <w:lang w:val="en-US"/>
              </w:rPr>
              <w:t>.return_value</w:t>
            </w:r>
            <w:proofErr w:type="spellEnd"/>
            <w:r w:rsidRPr="00364DCE">
              <w:rPr>
                <w:lang w:val="en-US"/>
              </w:rPr>
              <w:t xml:space="preserve"> = </w:t>
            </w:r>
            <w:proofErr w:type="spellStart"/>
            <w:r w:rsidRPr="00364DCE">
              <w:rPr>
                <w:lang w:val="en-US"/>
              </w:rPr>
              <w:t>mock_result</w:t>
            </w:r>
            <w:proofErr w:type="spellEnd"/>
          </w:p>
          <w:p w14:paraId="46330C89" w14:textId="3DC1271D" w:rsidR="00364DCE" w:rsidRPr="00364DCE" w:rsidRDefault="00364DCE" w:rsidP="00364DCE">
            <w:pPr>
              <w:pStyle w:val="ae"/>
              <w:rPr>
                <w:lang w:val="en-US"/>
              </w:rPr>
            </w:pPr>
            <w:proofErr w:type="spellStart"/>
            <w:r w:rsidRPr="00364DCE">
              <w:rPr>
                <w:lang w:val="en-US"/>
              </w:rPr>
              <w:t>test_user</w:t>
            </w:r>
            <w:proofErr w:type="spellEnd"/>
            <w:r w:rsidRPr="00364DCE">
              <w:rPr>
                <w:lang w:val="en-US"/>
              </w:rPr>
              <w:t xml:space="preserve"> = Employee (username="test", </w:t>
            </w:r>
            <w:proofErr w:type="spellStart"/>
            <w:r w:rsidRPr="00364DCE">
              <w:rPr>
                <w:lang w:val="en-US"/>
              </w:rPr>
              <w:t>hashed_password</w:t>
            </w:r>
            <w:proofErr w:type="spellEnd"/>
            <w:r w:rsidRPr="00364DCE">
              <w:rPr>
                <w:lang w:val="en-US"/>
              </w:rPr>
              <w:t>="test123")</w:t>
            </w:r>
          </w:p>
          <w:p w14:paraId="2F74BB83" w14:textId="40619DD4" w:rsidR="00364DCE" w:rsidRPr="00364DCE" w:rsidRDefault="00364DCE" w:rsidP="00364DCE">
            <w:pPr>
              <w:pStyle w:val="ae"/>
              <w:rPr>
                <w:lang w:val="en-US"/>
              </w:rPr>
            </w:pPr>
            <w:proofErr w:type="spellStart"/>
            <w:r w:rsidRPr="00364DCE">
              <w:rPr>
                <w:lang w:val="en-US"/>
              </w:rPr>
              <w:t>mock_</w:t>
            </w:r>
            <w:proofErr w:type="gramStart"/>
            <w:r w:rsidRPr="00364DCE">
              <w:rPr>
                <w:lang w:val="en-US"/>
              </w:rPr>
              <w:t>result.scalar</w:t>
            </w:r>
            <w:proofErr w:type="gramEnd"/>
            <w:r w:rsidRPr="00364DCE">
              <w:rPr>
                <w:lang w:val="en-US"/>
              </w:rPr>
              <w:t>_one_or_none.return_value</w:t>
            </w:r>
            <w:proofErr w:type="spellEnd"/>
            <w:r w:rsidRPr="00364DCE">
              <w:rPr>
                <w:lang w:val="en-US"/>
              </w:rPr>
              <w:t xml:space="preserve"> = </w:t>
            </w:r>
            <w:proofErr w:type="spellStart"/>
            <w:r w:rsidRPr="00364DCE">
              <w:rPr>
                <w:lang w:val="en-US"/>
              </w:rPr>
              <w:t>test_user</w:t>
            </w:r>
            <w:proofErr w:type="spellEnd"/>
          </w:p>
          <w:p w14:paraId="2C4A5EF7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</w:p>
          <w:p w14:paraId="3C2A036C" w14:textId="2D849C9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user = await </w:t>
            </w:r>
            <w:proofErr w:type="spellStart"/>
            <w:r w:rsidRPr="00364DCE">
              <w:rPr>
                <w:lang w:val="en-US"/>
              </w:rPr>
              <w:t>authenticate_user</w:t>
            </w:r>
            <w:proofErr w:type="spellEnd"/>
            <w:r w:rsidRPr="00364DCE">
              <w:rPr>
                <w:lang w:val="en-US"/>
              </w:rPr>
              <w:t xml:space="preserve"> (</w:t>
            </w:r>
            <w:proofErr w:type="spellStart"/>
            <w:r w:rsidRPr="00364DCE">
              <w:rPr>
                <w:lang w:val="en-US"/>
              </w:rPr>
              <w:t>mock_db</w:t>
            </w:r>
            <w:proofErr w:type="spellEnd"/>
            <w:r w:rsidRPr="00364DCE">
              <w:rPr>
                <w:lang w:val="en-US"/>
              </w:rPr>
              <w:t>, username: "test", password: "test123")</w:t>
            </w:r>
          </w:p>
          <w:p w14:paraId="32D209F8" w14:textId="311C8823" w:rsidR="00364DCE" w:rsidRDefault="00364DCE" w:rsidP="00364DCE">
            <w:pPr>
              <w:pStyle w:val="ae"/>
            </w:pPr>
            <w:proofErr w:type="spellStart"/>
            <w:r>
              <w:t>assert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None</w:t>
            </w:r>
            <w:proofErr w:type="spellEnd"/>
            <w:r>
              <w:t>, "Пользователь должен быть найден"</w:t>
            </w:r>
          </w:p>
          <w:p w14:paraId="3ED550BA" w14:textId="70EA9E26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assert </w:t>
            </w:r>
            <w:proofErr w:type="spellStart"/>
            <w:proofErr w:type="gramStart"/>
            <w:r w:rsidRPr="00364DCE">
              <w:rPr>
                <w:lang w:val="en-US"/>
              </w:rPr>
              <w:t>user.username</w:t>
            </w:r>
            <w:proofErr w:type="spellEnd"/>
            <w:proofErr w:type="gramEnd"/>
            <w:r w:rsidRPr="00364DCE">
              <w:rPr>
                <w:lang w:val="en-US"/>
              </w:rPr>
              <w:t xml:space="preserve"> == "test"</w:t>
            </w:r>
          </w:p>
          <w:p w14:paraId="040F4829" w14:textId="6414CB0A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user = await </w:t>
            </w:r>
            <w:proofErr w:type="spellStart"/>
            <w:r w:rsidRPr="00364DCE">
              <w:rPr>
                <w:lang w:val="en-US"/>
              </w:rPr>
              <w:t>authenticate_</w:t>
            </w:r>
            <w:proofErr w:type="gramStart"/>
            <w:r w:rsidRPr="00364DCE">
              <w:rPr>
                <w:lang w:val="en-US"/>
              </w:rPr>
              <w:t>user</w:t>
            </w:r>
            <w:proofErr w:type="spellEnd"/>
            <w:r w:rsidRPr="00364DCE">
              <w:rPr>
                <w:lang w:val="en-US"/>
              </w:rPr>
              <w:t>(</w:t>
            </w:r>
            <w:proofErr w:type="spellStart"/>
            <w:proofErr w:type="gramEnd"/>
            <w:r w:rsidRPr="00364DCE">
              <w:rPr>
                <w:lang w:val="en-US"/>
              </w:rPr>
              <w:t>mock_db</w:t>
            </w:r>
            <w:proofErr w:type="spellEnd"/>
            <w:r w:rsidRPr="00364DCE">
              <w:rPr>
                <w:lang w:val="en-US"/>
              </w:rPr>
              <w:t>, username: "test", password: "</w:t>
            </w:r>
            <w:proofErr w:type="spellStart"/>
            <w:r w:rsidRPr="00364DCE">
              <w:rPr>
                <w:lang w:val="en-US"/>
              </w:rPr>
              <w:t>wrong_password</w:t>
            </w:r>
            <w:proofErr w:type="spellEnd"/>
            <w:r w:rsidRPr="00364DCE">
              <w:rPr>
                <w:lang w:val="en-US"/>
              </w:rPr>
              <w:t>")</w:t>
            </w:r>
          </w:p>
          <w:p w14:paraId="7768AC65" w14:textId="56A482EC" w:rsidR="00364DCE" w:rsidRDefault="00364DCE" w:rsidP="00364DCE">
            <w:pPr>
              <w:pStyle w:val="ae"/>
            </w:pPr>
            <w:proofErr w:type="spellStart"/>
            <w:r>
              <w:t>assert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None</w:t>
            </w:r>
            <w:proofErr w:type="spellEnd"/>
            <w:r>
              <w:t xml:space="preserve">, "Пользователь не должен быть аутентифицирован с неверным </w:t>
            </w:r>
            <w:proofErr w:type="spellStart"/>
            <w:r>
              <w:t>паролем</w:t>
            </w:r>
            <w:proofErr w:type="spellEnd"/>
            <w:r>
              <w:t>"</w:t>
            </w:r>
          </w:p>
        </w:tc>
      </w:tr>
    </w:tbl>
    <w:p w14:paraId="6C23669A" w14:textId="0004DB64" w:rsidR="00364DCE" w:rsidRDefault="00364DCE" w:rsidP="00263886">
      <w:pPr>
        <w:pStyle w:val="af1"/>
        <w:spacing w:before="3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CB3EED" wp14:editId="7A8629B5">
            <wp:extent cx="5807407" cy="640715"/>
            <wp:effectExtent l="0" t="0" r="317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9" b="34715"/>
                    <a:stretch/>
                  </pic:blipFill>
                  <pic:spPr bwMode="auto">
                    <a:xfrm>
                      <a:off x="0" y="0"/>
                      <a:ext cx="5814060" cy="64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41D47" w14:textId="59066B05" w:rsidR="00364DCE" w:rsidRDefault="00364DCE" w:rsidP="00364DCE">
      <w:pPr>
        <w:pStyle w:val="aff4"/>
        <w:rPr>
          <w:bCs/>
        </w:rPr>
      </w:pPr>
      <w:r>
        <w:t xml:space="preserve">Рисунок </w:t>
      </w:r>
      <w:fldSimple w:instr=" STYLEREF 1 \s ">
        <w:r>
          <w:rPr>
            <w:noProof/>
          </w:rPr>
          <w:t>4</w:t>
        </w:r>
      </w:fldSimple>
      <w:r>
        <w:t>.</w:t>
      </w:r>
      <w:r w:rsidR="00263886">
        <w:t>1</w:t>
      </w:r>
      <w:r>
        <w:rPr>
          <w:bCs/>
        </w:rPr>
        <w:t xml:space="preserve"> — Информация о том, что тест </w:t>
      </w:r>
      <w:proofErr w:type="spellStart"/>
      <w:r>
        <w:rPr>
          <w:bCs/>
        </w:rPr>
        <w:t>пройден</w:t>
      </w:r>
      <w:proofErr w:type="spellEnd"/>
      <w:r>
        <w:rPr>
          <w:bCs/>
        </w:rPr>
        <w:t xml:space="preserve"> успешно</w:t>
      </w:r>
    </w:p>
    <w:p w14:paraId="75840608" w14:textId="42DC1BBB" w:rsidR="00364DCE" w:rsidRDefault="00364DCE" w:rsidP="00364DCE">
      <w:r>
        <w:t xml:space="preserve">Также были написаны </w:t>
      </w:r>
      <w:r>
        <w:rPr>
          <w:lang w:val="en-US"/>
        </w:rPr>
        <w:t>unit</w:t>
      </w:r>
      <w:r>
        <w:t xml:space="preserve"> тесты для проверки </w:t>
      </w:r>
      <w:r>
        <w:rPr>
          <w:lang w:val="en-US"/>
        </w:rPr>
        <w:t>API</w:t>
      </w:r>
      <w:r>
        <w:t xml:space="preserve"> и работы </w:t>
      </w:r>
      <w:proofErr w:type="spellStart"/>
      <w:r>
        <w:rPr>
          <w:lang w:val="en-US"/>
        </w:rPr>
        <w:t>Web</w:t>
      </w:r>
      <w:r w:rsidR="00263886">
        <w:rPr>
          <w:lang w:val="en-US"/>
        </w:rPr>
        <w:t>s</w:t>
      </w:r>
      <w:r>
        <w:rPr>
          <w:lang w:val="en-US"/>
        </w:rPr>
        <w:t>ocket</w:t>
      </w:r>
      <w:proofErr w:type="spellEnd"/>
      <w:r>
        <w:t>. Некоторые из них представлены на</w:t>
      </w:r>
      <w:r w:rsidR="004E1BD7">
        <w:t xml:space="preserve"> Листингах</w:t>
      </w:r>
      <w:r>
        <w:t xml:space="preserve"> 4.</w:t>
      </w:r>
      <w:r w:rsidR="004E1BD7">
        <w:t>2</w:t>
      </w:r>
      <w:r>
        <w:t xml:space="preserve"> и 4.</w:t>
      </w:r>
      <w:r w:rsidR="004E1BD7">
        <w:t>3</w:t>
      </w:r>
      <w:r>
        <w:t>.</w:t>
      </w:r>
    </w:p>
    <w:tbl>
      <w:tblPr>
        <w:tblStyle w:val="af0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28"/>
      </w:tblGrid>
      <w:tr w:rsidR="00364DCE" w14:paraId="2136AF2D" w14:textId="77777777" w:rsidTr="009F3A66">
        <w:tc>
          <w:tcPr>
            <w:tcW w:w="96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38D455" w14:textId="78967FC2" w:rsidR="00364DCE" w:rsidRPr="00263886" w:rsidRDefault="00364DCE" w:rsidP="00364DCE">
            <w:pPr>
              <w:pStyle w:val="ac"/>
              <w:rPr>
                <w:lang w:val="en-US"/>
              </w:rPr>
            </w:pPr>
            <w:r>
              <w:t>Листинг 4.2</w:t>
            </w:r>
            <w:r w:rsidR="00263886">
              <w:t xml:space="preserve"> — Проверка работы </w:t>
            </w:r>
            <w:proofErr w:type="spellStart"/>
            <w:r w:rsidR="00263886">
              <w:rPr>
                <w:lang w:val="en-US"/>
              </w:rPr>
              <w:t>Websocket</w:t>
            </w:r>
            <w:proofErr w:type="spellEnd"/>
          </w:p>
        </w:tc>
      </w:tr>
      <w:tr w:rsidR="00364DCE" w14:paraId="5A4CCB7E" w14:textId="77777777" w:rsidTr="009F3A66">
        <w:tc>
          <w:tcPr>
            <w:tcW w:w="9628" w:type="dxa"/>
            <w:tcBorders>
              <w:top w:val="single" w:sz="4" w:space="0" w:color="auto"/>
            </w:tcBorders>
          </w:tcPr>
          <w:p w14:paraId="5E09A92D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>@</w:t>
            </w:r>
            <w:proofErr w:type="gramStart"/>
            <w:r w:rsidRPr="00364DCE">
              <w:rPr>
                <w:lang w:val="en-US"/>
              </w:rPr>
              <w:t>pytest.mark</w:t>
            </w:r>
            <w:proofErr w:type="gramEnd"/>
            <w:r w:rsidRPr="00364DCE">
              <w:rPr>
                <w:lang w:val="en-US"/>
              </w:rPr>
              <w:t>.asyncio</w:t>
            </w:r>
          </w:p>
          <w:p w14:paraId="33AC1910" w14:textId="2DF00BE6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async def </w:t>
            </w:r>
            <w:proofErr w:type="spellStart"/>
            <w:r w:rsidRPr="00364DCE">
              <w:rPr>
                <w:lang w:val="en-US"/>
              </w:rPr>
              <w:t>test_get_latest_sensor_</w:t>
            </w:r>
            <w:proofErr w:type="gramStart"/>
            <w:r w:rsidRPr="00364DCE">
              <w:rPr>
                <w:lang w:val="en-US"/>
              </w:rPr>
              <w:t>readings</w:t>
            </w:r>
            <w:proofErr w:type="spellEnd"/>
            <w:r w:rsidRPr="00364DCE">
              <w:rPr>
                <w:lang w:val="en-US"/>
              </w:rPr>
              <w:t>(</w:t>
            </w:r>
            <w:proofErr w:type="gramEnd"/>
            <w:r w:rsidRPr="00364DCE">
              <w:rPr>
                <w:lang w:val="en-US"/>
              </w:rPr>
              <w:t>):</w:t>
            </w:r>
          </w:p>
          <w:p w14:paraId="6C4A3BFF" w14:textId="49323142" w:rsidR="00364DCE" w:rsidRPr="00364DCE" w:rsidRDefault="00364DCE" w:rsidP="00364DCE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Pr="00364DCE">
              <w:rPr>
                <w:lang w:val="en-US"/>
              </w:rPr>
              <w:t xml:space="preserve"> async with </w:t>
            </w:r>
            <w:proofErr w:type="spellStart"/>
            <w:r w:rsidRPr="00364DCE">
              <w:rPr>
                <w:lang w:val="en-US"/>
              </w:rPr>
              <w:t>AsyncClient</w:t>
            </w:r>
            <w:proofErr w:type="spellEnd"/>
            <w:r w:rsidRPr="00364DCE">
              <w:rPr>
                <w:lang w:val="en-US"/>
              </w:rPr>
              <w:t>(</w:t>
            </w:r>
            <w:proofErr w:type="spellStart"/>
            <w:r w:rsidRPr="00364DCE">
              <w:rPr>
                <w:lang w:val="en-US"/>
              </w:rPr>
              <w:t>base_url</w:t>
            </w:r>
            <w:proofErr w:type="spellEnd"/>
            <w:r w:rsidRPr="00364DCE">
              <w:rPr>
                <w:lang w:val="en-US"/>
              </w:rPr>
              <w:t>="http://localhost:8000") as client:</w:t>
            </w:r>
          </w:p>
          <w:p w14:paraId="76ECA6E3" w14:textId="618957B5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response = await </w:t>
            </w:r>
            <w:proofErr w:type="spellStart"/>
            <w:r w:rsidRPr="00364DCE">
              <w:rPr>
                <w:lang w:val="en-US"/>
              </w:rPr>
              <w:t>client.get</w:t>
            </w:r>
            <w:proofErr w:type="spellEnd"/>
            <w:r w:rsidRPr="00364DCE">
              <w:rPr>
                <w:lang w:val="en-US"/>
              </w:rPr>
              <w:t>("/</w:t>
            </w:r>
            <w:proofErr w:type="spellStart"/>
            <w:r w:rsidRPr="00364DCE">
              <w:rPr>
                <w:lang w:val="en-US"/>
              </w:rPr>
              <w:t>api</w:t>
            </w:r>
            <w:proofErr w:type="spellEnd"/>
            <w:r w:rsidRPr="00364DCE">
              <w:rPr>
                <w:lang w:val="en-US"/>
              </w:rPr>
              <w:t>/sensors/latest")</w:t>
            </w:r>
          </w:p>
          <w:p w14:paraId="6FCB390A" w14:textId="72B344F6" w:rsidR="00364DCE" w:rsidRPr="00364DCE" w:rsidRDefault="00364DCE" w:rsidP="00364DCE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Pr="00364DCE">
              <w:rPr>
                <w:lang w:val="en-US"/>
              </w:rPr>
              <w:t xml:space="preserve"> assert </w:t>
            </w:r>
            <w:proofErr w:type="spellStart"/>
            <w:proofErr w:type="gramStart"/>
            <w:r w:rsidRPr="00364DCE">
              <w:rPr>
                <w:lang w:val="en-US"/>
              </w:rPr>
              <w:t>response.status</w:t>
            </w:r>
            <w:proofErr w:type="gramEnd"/>
            <w:r w:rsidRPr="00364DCE">
              <w:rPr>
                <w:lang w:val="en-US"/>
              </w:rPr>
              <w:t>_code</w:t>
            </w:r>
            <w:proofErr w:type="spellEnd"/>
            <w:r w:rsidRPr="00364DCE">
              <w:rPr>
                <w:lang w:val="en-US"/>
              </w:rPr>
              <w:t xml:space="preserve"> == 200</w:t>
            </w:r>
          </w:p>
          <w:p w14:paraId="62582818" w14:textId="129DDE61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data = </w:t>
            </w:r>
            <w:proofErr w:type="spellStart"/>
            <w:proofErr w:type="gramStart"/>
            <w:r w:rsidRPr="00364DCE">
              <w:rPr>
                <w:lang w:val="en-US"/>
              </w:rPr>
              <w:t>response.json</w:t>
            </w:r>
            <w:proofErr w:type="spellEnd"/>
            <w:proofErr w:type="gramEnd"/>
            <w:r w:rsidRPr="00364DCE">
              <w:rPr>
                <w:lang w:val="en-US"/>
              </w:rPr>
              <w:t>()</w:t>
            </w:r>
          </w:p>
          <w:p w14:paraId="6B071D79" w14:textId="47BEAA14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assert </w:t>
            </w:r>
            <w:proofErr w:type="spellStart"/>
            <w:proofErr w:type="gramStart"/>
            <w:r w:rsidRPr="00364DCE">
              <w:rPr>
                <w:lang w:val="en-US"/>
              </w:rPr>
              <w:t>isinstance</w:t>
            </w:r>
            <w:proofErr w:type="spellEnd"/>
            <w:r w:rsidRPr="00364DCE">
              <w:rPr>
                <w:lang w:val="en-US"/>
              </w:rPr>
              <w:t>(</w:t>
            </w:r>
            <w:proofErr w:type="gramEnd"/>
            <w:r w:rsidRPr="00364DCE">
              <w:rPr>
                <w:lang w:val="en-US"/>
              </w:rPr>
              <w:t>data, list)</w:t>
            </w:r>
          </w:p>
          <w:p w14:paraId="0B02955C" w14:textId="78DF7AFA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for sensor in data:</w:t>
            </w:r>
          </w:p>
          <w:p w14:paraId="7D289B32" w14:textId="7BEB8B7D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</w:t>
            </w:r>
            <w:r>
              <w:rPr>
                <w:lang w:val="en-US"/>
              </w:rPr>
              <w:t xml:space="preserve">    </w:t>
            </w:r>
            <w:r w:rsidRPr="00364DCE">
              <w:rPr>
                <w:lang w:val="en-US"/>
              </w:rPr>
              <w:t>assert "</w:t>
            </w:r>
            <w:proofErr w:type="spellStart"/>
            <w:r w:rsidRPr="00364DCE">
              <w:rPr>
                <w:lang w:val="en-US"/>
              </w:rPr>
              <w:t>sensor_id</w:t>
            </w:r>
            <w:proofErr w:type="spellEnd"/>
            <w:r w:rsidRPr="00364DCE">
              <w:rPr>
                <w:lang w:val="en-US"/>
              </w:rPr>
              <w:t>" in sensor</w:t>
            </w:r>
          </w:p>
          <w:p w14:paraId="19D6D6E3" w14:textId="08F1179B" w:rsidR="00364DCE" w:rsidRPr="00364DCE" w:rsidRDefault="00364DCE" w:rsidP="00364DCE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Pr="00364DCE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    </w:t>
            </w:r>
            <w:r w:rsidRPr="00364DCE">
              <w:rPr>
                <w:lang w:val="en-US"/>
              </w:rPr>
              <w:t>assert "</w:t>
            </w:r>
            <w:proofErr w:type="spellStart"/>
            <w:r w:rsidRPr="00364DCE">
              <w:rPr>
                <w:lang w:val="en-US"/>
              </w:rPr>
              <w:t>sensor_name</w:t>
            </w:r>
            <w:proofErr w:type="spellEnd"/>
            <w:r w:rsidRPr="00364DCE">
              <w:rPr>
                <w:lang w:val="en-US"/>
              </w:rPr>
              <w:t>" in sensor</w:t>
            </w:r>
          </w:p>
          <w:p w14:paraId="49EB1336" w14:textId="67E21683" w:rsidR="00364DCE" w:rsidRDefault="00364DCE" w:rsidP="00364DCE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364DCE">
              <w:rPr>
                <w:lang w:val="en-US"/>
              </w:rPr>
              <w:t>assert "value" in sensor</w:t>
            </w:r>
          </w:p>
        </w:tc>
      </w:tr>
    </w:tbl>
    <w:p w14:paraId="3E0E0D18" w14:textId="251CB335" w:rsidR="00364DCE" w:rsidRDefault="00364DCE" w:rsidP="00263886"/>
    <w:tbl>
      <w:tblPr>
        <w:tblStyle w:val="af0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28"/>
      </w:tblGrid>
      <w:tr w:rsidR="00364DCE" w14:paraId="591D0E44" w14:textId="77777777" w:rsidTr="009F3A66">
        <w:tc>
          <w:tcPr>
            <w:tcW w:w="96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906FC7" w14:textId="61E6BFE0" w:rsidR="00364DCE" w:rsidRPr="00263886" w:rsidRDefault="00364DCE" w:rsidP="00364DCE">
            <w:pPr>
              <w:pStyle w:val="ac"/>
            </w:pPr>
            <w:r>
              <w:lastRenderedPageBreak/>
              <w:t>Листинг 4.3</w:t>
            </w:r>
            <w:r w:rsidR="00263886">
              <w:rPr>
                <w:lang w:val="en-US"/>
              </w:rPr>
              <w:t xml:space="preserve"> — </w:t>
            </w:r>
            <w:r w:rsidR="00263886">
              <w:t xml:space="preserve">Проверка работы </w:t>
            </w:r>
            <w:proofErr w:type="spellStart"/>
            <w:r w:rsidR="00263886">
              <w:rPr>
                <w:lang w:val="en-US"/>
              </w:rPr>
              <w:t>Websocket</w:t>
            </w:r>
            <w:proofErr w:type="spellEnd"/>
          </w:p>
        </w:tc>
      </w:tr>
      <w:tr w:rsidR="00364DCE" w:rsidRPr="00BE1786" w14:paraId="3DE5665B" w14:textId="77777777" w:rsidTr="009F3A66">
        <w:tc>
          <w:tcPr>
            <w:tcW w:w="9628" w:type="dxa"/>
            <w:tcBorders>
              <w:top w:val="single" w:sz="4" w:space="0" w:color="auto"/>
            </w:tcBorders>
          </w:tcPr>
          <w:p w14:paraId="6FD73837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>@</w:t>
            </w:r>
            <w:proofErr w:type="gramStart"/>
            <w:r w:rsidRPr="00364DCE">
              <w:rPr>
                <w:lang w:val="en-US"/>
              </w:rPr>
              <w:t>pytest.mark</w:t>
            </w:r>
            <w:proofErr w:type="gramEnd"/>
            <w:r w:rsidRPr="00364DCE">
              <w:rPr>
                <w:lang w:val="en-US"/>
              </w:rPr>
              <w:t>.asyncio</w:t>
            </w:r>
          </w:p>
          <w:p w14:paraId="2E948699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async def </w:t>
            </w:r>
            <w:proofErr w:type="spellStart"/>
            <w:r w:rsidRPr="00364DCE">
              <w:rPr>
                <w:lang w:val="en-US"/>
              </w:rPr>
              <w:t>test_websocket_dashboard</w:t>
            </w:r>
            <w:proofErr w:type="spellEnd"/>
            <w:r w:rsidRPr="00364DCE">
              <w:rPr>
                <w:lang w:val="en-US"/>
              </w:rPr>
              <w:t xml:space="preserve"> (</w:t>
            </w:r>
            <w:proofErr w:type="spellStart"/>
            <w:r w:rsidRPr="00364DCE">
              <w:rPr>
                <w:lang w:val="en-US"/>
              </w:rPr>
              <w:t>monkeypatch</w:t>
            </w:r>
            <w:proofErr w:type="spellEnd"/>
            <w:r w:rsidRPr="00364DCE">
              <w:rPr>
                <w:lang w:val="en-US"/>
              </w:rPr>
              <w:t>):</w:t>
            </w:r>
          </w:p>
          <w:p w14:paraId="12FC75B9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# </w:t>
            </w:r>
            <w:r w:rsidRPr="00364DCE">
              <w:t>Заглушка</w:t>
            </w:r>
          </w:p>
          <w:p w14:paraId="7A3D0163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async def </w:t>
            </w:r>
            <w:proofErr w:type="spellStart"/>
            <w:r w:rsidRPr="00364DCE">
              <w:rPr>
                <w:lang w:val="en-US"/>
              </w:rPr>
              <w:t>mock_generate_dashboard_data</w:t>
            </w:r>
            <w:proofErr w:type="spellEnd"/>
            <w:r w:rsidRPr="00364DCE">
              <w:rPr>
                <w:lang w:val="en-US"/>
              </w:rPr>
              <w:t>(</w:t>
            </w:r>
            <w:proofErr w:type="spellStart"/>
            <w:r w:rsidRPr="00364DCE">
              <w:rPr>
                <w:lang w:val="en-US"/>
              </w:rPr>
              <w:t>db</w:t>
            </w:r>
            <w:proofErr w:type="spellEnd"/>
            <w:r w:rsidRPr="00364DCE">
              <w:rPr>
                <w:lang w:val="en-US"/>
              </w:rPr>
              <w:t>):</w:t>
            </w:r>
          </w:p>
          <w:p w14:paraId="116B223D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    return {</w:t>
            </w:r>
          </w:p>
          <w:p w14:paraId="560D2798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        "</w:t>
            </w:r>
            <w:proofErr w:type="spellStart"/>
            <w:proofErr w:type="gramStart"/>
            <w:r w:rsidRPr="00364DCE">
              <w:rPr>
                <w:lang w:val="en-US"/>
              </w:rPr>
              <w:t>sensor</w:t>
            </w:r>
            <w:proofErr w:type="gramEnd"/>
            <w:r w:rsidRPr="00364DCE">
              <w:rPr>
                <w:lang w:val="en-US"/>
              </w:rPr>
              <w:t>_readings</w:t>
            </w:r>
            <w:proofErr w:type="spellEnd"/>
            <w:r w:rsidRPr="00364DCE">
              <w:rPr>
                <w:lang w:val="en-US"/>
              </w:rPr>
              <w:t>": [],</w:t>
            </w:r>
          </w:p>
          <w:p w14:paraId="51B4DD37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        "</w:t>
            </w:r>
            <w:proofErr w:type="spellStart"/>
            <w:proofErr w:type="gramStart"/>
            <w:r w:rsidRPr="00364DCE">
              <w:rPr>
                <w:lang w:val="en-US"/>
              </w:rPr>
              <w:t>recent</w:t>
            </w:r>
            <w:proofErr w:type="gramEnd"/>
            <w:r w:rsidRPr="00364DCE">
              <w:rPr>
                <w:lang w:val="en-US"/>
              </w:rPr>
              <w:t>_alerts</w:t>
            </w:r>
            <w:proofErr w:type="spellEnd"/>
            <w:r w:rsidRPr="00364DCE">
              <w:rPr>
                <w:lang w:val="en-US"/>
              </w:rPr>
              <w:t>": [],</w:t>
            </w:r>
          </w:p>
          <w:p w14:paraId="22976F82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        "</w:t>
            </w:r>
            <w:proofErr w:type="spellStart"/>
            <w:proofErr w:type="gramStart"/>
            <w:r w:rsidRPr="00364DCE">
              <w:rPr>
                <w:lang w:val="en-US"/>
              </w:rPr>
              <w:t>production</w:t>
            </w:r>
            <w:proofErr w:type="gramEnd"/>
            <w:r w:rsidRPr="00364DCE">
              <w:rPr>
                <w:lang w:val="en-US"/>
              </w:rPr>
              <w:t>_status</w:t>
            </w:r>
            <w:proofErr w:type="spellEnd"/>
            <w:r w:rsidRPr="00364DCE">
              <w:rPr>
                <w:lang w:val="en-US"/>
              </w:rPr>
              <w:t>": {</w:t>
            </w:r>
          </w:p>
          <w:p w14:paraId="269D909D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            "status": "normal",</w:t>
            </w:r>
          </w:p>
          <w:p w14:paraId="05C1AE55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            "message": "Test message",</w:t>
            </w:r>
          </w:p>
          <w:p w14:paraId="72499771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            "metrics": {}</w:t>
            </w:r>
          </w:p>
          <w:p w14:paraId="0C43BC78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        }</w:t>
            </w:r>
          </w:p>
          <w:p w14:paraId="1DA20929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    }</w:t>
            </w:r>
          </w:p>
          <w:p w14:paraId="6C461AE5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</w:p>
          <w:p w14:paraId="5882BB73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proofErr w:type="spellStart"/>
            <w:proofErr w:type="gramStart"/>
            <w:r w:rsidRPr="00364DCE">
              <w:rPr>
                <w:lang w:val="en-US"/>
              </w:rPr>
              <w:t>monkeypatch.setattr</w:t>
            </w:r>
            <w:proofErr w:type="spellEnd"/>
            <w:proofErr w:type="gramEnd"/>
            <w:r w:rsidRPr="00364DCE">
              <w:rPr>
                <w:lang w:val="en-US"/>
              </w:rPr>
              <w:t>(target: "</w:t>
            </w:r>
            <w:proofErr w:type="spellStart"/>
            <w:r w:rsidRPr="00364DCE">
              <w:rPr>
                <w:lang w:val="en-US"/>
              </w:rPr>
              <w:t>web.app.generate_dashboard_data</w:t>
            </w:r>
            <w:proofErr w:type="spellEnd"/>
            <w:r w:rsidRPr="00364DCE">
              <w:rPr>
                <w:lang w:val="en-US"/>
              </w:rPr>
              <w:t xml:space="preserve">", </w:t>
            </w:r>
            <w:proofErr w:type="spellStart"/>
            <w:r w:rsidRPr="00364DCE">
              <w:rPr>
                <w:lang w:val="en-US"/>
              </w:rPr>
              <w:t>mock_generate_dashboard_data</w:t>
            </w:r>
            <w:proofErr w:type="spellEnd"/>
            <w:r w:rsidRPr="00364DCE">
              <w:rPr>
                <w:lang w:val="en-US"/>
              </w:rPr>
              <w:t>)</w:t>
            </w:r>
          </w:p>
          <w:p w14:paraId="2A5E1926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</w:p>
          <w:p w14:paraId="76F78FA2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># WebSocket</w:t>
            </w:r>
          </w:p>
          <w:p w14:paraId="124E28F9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client = </w:t>
            </w:r>
            <w:proofErr w:type="spellStart"/>
            <w:r w:rsidRPr="00364DCE">
              <w:rPr>
                <w:lang w:val="en-US"/>
              </w:rPr>
              <w:t>TestClient</w:t>
            </w:r>
            <w:proofErr w:type="spellEnd"/>
            <w:r w:rsidRPr="00364DCE">
              <w:rPr>
                <w:lang w:val="en-US"/>
              </w:rPr>
              <w:t xml:space="preserve"> (app)</w:t>
            </w:r>
          </w:p>
          <w:p w14:paraId="5B869A51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with </w:t>
            </w:r>
            <w:proofErr w:type="spellStart"/>
            <w:proofErr w:type="gramStart"/>
            <w:r w:rsidRPr="00364DCE">
              <w:rPr>
                <w:lang w:val="en-US"/>
              </w:rPr>
              <w:t>client.websocket</w:t>
            </w:r>
            <w:proofErr w:type="gramEnd"/>
            <w:r w:rsidRPr="00364DCE">
              <w:rPr>
                <w:lang w:val="en-US"/>
              </w:rPr>
              <w:t>_connect</w:t>
            </w:r>
            <w:proofErr w:type="spellEnd"/>
            <w:r w:rsidRPr="00364DCE">
              <w:rPr>
                <w:lang w:val="en-US"/>
              </w:rPr>
              <w:t>("/</w:t>
            </w:r>
            <w:proofErr w:type="spellStart"/>
            <w:r w:rsidRPr="00364DCE">
              <w:rPr>
                <w:lang w:val="en-US"/>
              </w:rPr>
              <w:t>ws</w:t>
            </w:r>
            <w:proofErr w:type="spellEnd"/>
            <w:r w:rsidRPr="00364DCE">
              <w:rPr>
                <w:lang w:val="en-US"/>
              </w:rPr>
              <w:t xml:space="preserve">/dashboard") as </w:t>
            </w:r>
            <w:proofErr w:type="spellStart"/>
            <w:r w:rsidRPr="00364DCE">
              <w:rPr>
                <w:lang w:val="en-US"/>
              </w:rPr>
              <w:t>websocket</w:t>
            </w:r>
            <w:proofErr w:type="spellEnd"/>
            <w:r w:rsidRPr="00364DCE">
              <w:rPr>
                <w:lang w:val="en-US"/>
              </w:rPr>
              <w:t>:</w:t>
            </w:r>
          </w:p>
          <w:p w14:paraId="55DB08AA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data = </w:t>
            </w:r>
            <w:proofErr w:type="spellStart"/>
            <w:proofErr w:type="gramStart"/>
            <w:r w:rsidRPr="00364DCE">
              <w:rPr>
                <w:lang w:val="en-US"/>
              </w:rPr>
              <w:t>websocket.receive</w:t>
            </w:r>
            <w:proofErr w:type="gramEnd"/>
            <w:r w:rsidRPr="00364DCE">
              <w:rPr>
                <w:lang w:val="en-US"/>
              </w:rPr>
              <w:t>_json</w:t>
            </w:r>
            <w:proofErr w:type="spellEnd"/>
            <w:r w:rsidRPr="00364DCE">
              <w:rPr>
                <w:lang w:val="en-US"/>
              </w:rPr>
              <w:t>()</w:t>
            </w:r>
          </w:p>
          <w:p w14:paraId="4EE84988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assert "</w:t>
            </w:r>
            <w:proofErr w:type="spellStart"/>
            <w:r w:rsidRPr="00364DCE">
              <w:rPr>
                <w:lang w:val="en-US"/>
              </w:rPr>
              <w:t>production_status</w:t>
            </w:r>
            <w:proofErr w:type="spellEnd"/>
            <w:r w:rsidRPr="00364DCE">
              <w:rPr>
                <w:lang w:val="en-US"/>
              </w:rPr>
              <w:t>" in data</w:t>
            </w:r>
          </w:p>
          <w:p w14:paraId="4AB932F9" w14:textId="4059D633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assert data["</w:t>
            </w:r>
            <w:proofErr w:type="spellStart"/>
            <w:r w:rsidRPr="00364DCE">
              <w:rPr>
                <w:lang w:val="en-US"/>
              </w:rPr>
              <w:t>production_status</w:t>
            </w:r>
            <w:proofErr w:type="spellEnd"/>
            <w:proofErr w:type="gramStart"/>
            <w:r w:rsidRPr="00364DCE">
              <w:rPr>
                <w:lang w:val="en-US"/>
              </w:rPr>
              <w:t>"][</w:t>
            </w:r>
            <w:proofErr w:type="gramEnd"/>
            <w:r w:rsidRPr="00364DCE">
              <w:rPr>
                <w:lang w:val="en-US"/>
              </w:rPr>
              <w:t>"status"] == "normal"</w:t>
            </w:r>
          </w:p>
        </w:tc>
      </w:tr>
    </w:tbl>
    <w:p w14:paraId="04F79A24" w14:textId="77777777" w:rsidR="00364DCE" w:rsidRDefault="00364DCE" w:rsidP="00364DCE">
      <w:pPr>
        <w:pStyle w:val="2"/>
      </w:pPr>
      <w:bookmarkStart w:id="21" w:name="_Toc194674943"/>
      <w:bookmarkStart w:id="22" w:name="_Toc194679815"/>
      <w:bookmarkStart w:id="23" w:name="_Toc195176752"/>
      <w:r>
        <w:t>Результаты тестирования</w:t>
      </w:r>
      <w:bookmarkEnd w:id="21"/>
      <w:bookmarkEnd w:id="22"/>
      <w:bookmarkEnd w:id="23"/>
    </w:p>
    <w:p w14:paraId="29E0FB92" w14:textId="77777777" w:rsidR="00364DCE" w:rsidRDefault="00364DCE" w:rsidP="00364DCE">
      <w:pPr>
        <w:pStyle w:val="aff1"/>
      </w:pPr>
      <w:r>
        <w:t xml:space="preserve">Тестирование показало, что все основные компоненты системы функционируют корректно и соответствуют требованиям, представленным в </w:t>
      </w:r>
      <w:proofErr w:type="spellStart"/>
      <w:r>
        <w:t>Use</w:t>
      </w:r>
      <w:proofErr w:type="spellEnd"/>
      <w:r>
        <w:t xml:space="preserve"> Case диаграмме. Все сообщения выводятся согласно описанным сценариям, а данные корректно обрабатываются и сохраняются.</w:t>
      </w:r>
    </w:p>
    <w:p w14:paraId="430C5A1A" w14:textId="77777777" w:rsidR="00E13C8D" w:rsidRDefault="00E13C8D" w:rsidP="00E13C8D">
      <w:pPr>
        <w:pStyle w:val="1"/>
      </w:pPr>
      <w:bookmarkStart w:id="24" w:name="_Toc195176753"/>
      <w:r>
        <w:lastRenderedPageBreak/>
        <w:t>ЗАКЛЮЧЕНИЕ</w:t>
      </w:r>
      <w:bookmarkEnd w:id="24"/>
    </w:p>
    <w:p w14:paraId="026DEE72" w14:textId="214D33A4" w:rsidR="000149D3" w:rsidRDefault="000149D3" w:rsidP="000149D3">
      <w:pPr>
        <w:pStyle w:val="aff1"/>
      </w:pPr>
      <w:r>
        <w:t xml:space="preserve">В рамках данной работы создана комплексная автоматизированная система мониторинга за процессом стерилизации свиных консервов, обеспечивающая мониторинг, анализ и управление производственными процессами в режиме реального времени. Система реализована на основе событийно-ориентированной архитектуры с использованием современных технологий: Python, </w:t>
      </w:r>
      <w:proofErr w:type="spellStart"/>
      <w:r>
        <w:t>FastAPI</w:t>
      </w:r>
      <w:proofErr w:type="spellEnd"/>
      <w:r>
        <w:t xml:space="preserve">, </w:t>
      </w:r>
      <w:proofErr w:type="spellStart"/>
      <w:r>
        <w:t>PostgreSQL</w:t>
      </w:r>
      <w:proofErr w:type="spellEnd"/>
      <w:r>
        <w:t>, MQTT, Apache </w:t>
      </w:r>
      <w:proofErr w:type="spellStart"/>
      <w:r>
        <w:t>Kafka</w:t>
      </w:r>
      <w:proofErr w:type="spellEnd"/>
      <w:r>
        <w:t xml:space="preserve"> и </w:t>
      </w:r>
      <w:proofErr w:type="spellStart"/>
      <w:r>
        <w:t>WebSocket</w:t>
      </w:r>
      <w:proofErr w:type="spellEnd"/>
      <w:r>
        <w:t>. Созданная система решает основные производственные задачи: непрерывный мониторинг всех этапов производства, раннее выявление отклонений, повышение эффективности производства и снижение влияния человеческого фактора. Практическая значимость разработки заключается в возможности снижения брака, уменьшения энергозатрат, оптимизации режимов работы оборудования, увеличения производительности и сокращения простоев.</w:t>
      </w:r>
    </w:p>
    <w:p w14:paraId="4BE96AFD" w14:textId="4E614A47" w:rsidR="00E13C8D" w:rsidRDefault="000149D3" w:rsidP="000149D3">
      <w:r>
        <w:t>Результат работы представляет собой готовое к промышленному внедрению решение, объединяющее современные технологии программной инженерии с глубоким пониманием технологического процесса стерилизации консервов.</w:t>
      </w:r>
    </w:p>
    <w:p w14:paraId="54BA5A0E" w14:textId="77777777" w:rsidR="00E13C8D" w:rsidRDefault="00E13C8D" w:rsidP="00DA3A22">
      <w:pPr>
        <w:pStyle w:val="1"/>
        <w:jc w:val="center"/>
      </w:pPr>
      <w:bookmarkStart w:id="25" w:name="_Toc195176754"/>
      <w:r>
        <w:lastRenderedPageBreak/>
        <w:t>СПИСОК ИСПОЛЬЗОВАННЫХ ИСТОЧНИКОВ</w:t>
      </w:r>
      <w:bookmarkEnd w:id="25"/>
    </w:p>
    <w:p w14:paraId="0C1DA561" w14:textId="3E3FB827" w:rsidR="00E13C8D" w:rsidRDefault="00695EB5" w:rsidP="00E22D1A">
      <w:pPr>
        <w:pStyle w:val="a"/>
        <w:numPr>
          <w:ilvl w:val="0"/>
          <w:numId w:val="3"/>
        </w:numPr>
      </w:pPr>
      <w:r w:rsidRPr="00695EB5">
        <w:t>ГОСТ 31946-2012 Провода самонесущие изолированные и защищённые для воздушных линий электропередачи</w:t>
      </w:r>
      <w:r w:rsidR="00E13C8D" w:rsidRPr="00997F55">
        <w:t>.</w:t>
      </w:r>
      <w:r>
        <w:t xml:space="preserve"> Общие технические условия.</w:t>
      </w:r>
    </w:p>
    <w:p w14:paraId="146CF8DB" w14:textId="63902A57" w:rsidR="004F230F" w:rsidRPr="004F230F" w:rsidRDefault="004F230F" w:rsidP="00E22D1A">
      <w:pPr>
        <w:pStyle w:val="a"/>
        <w:numPr>
          <w:ilvl w:val="0"/>
          <w:numId w:val="3"/>
        </w:numPr>
      </w:pPr>
      <w:r w:rsidRPr="004F230F">
        <w:t>ГОСТ 34.602-2020 Информационные технологии (ИТ). Комплекс стандартов на автоматизированные системы. Техническое задание на создание автоматизированной системы (с Поправками)</w:t>
      </w:r>
      <w:r>
        <w:t>.</w:t>
      </w:r>
    </w:p>
    <w:p w14:paraId="15E68DC7" w14:textId="7846E81A" w:rsidR="004F230F" w:rsidRPr="004F230F" w:rsidRDefault="004F230F" w:rsidP="00E22D1A">
      <w:pPr>
        <w:pStyle w:val="a"/>
        <w:numPr>
          <w:ilvl w:val="0"/>
          <w:numId w:val="3"/>
        </w:numPr>
      </w:pPr>
      <w:r w:rsidRPr="004F230F">
        <w:t>ГОСТ Р ИСО 15745-1-2014 Системы промышленной автоматизации и интеграция. Прикладная интеграционная среда открытых систем. Часть 1. Общее эталонное описание.</w:t>
      </w:r>
    </w:p>
    <w:p w14:paraId="53432A33" w14:textId="2CB52D77" w:rsidR="004F230F" w:rsidRPr="004F230F" w:rsidRDefault="004F230F" w:rsidP="00E22D1A">
      <w:pPr>
        <w:pStyle w:val="a"/>
        <w:numPr>
          <w:ilvl w:val="0"/>
          <w:numId w:val="3"/>
        </w:numPr>
        <w:rPr>
          <w:lang w:val="en-US"/>
        </w:rPr>
      </w:pPr>
      <w:r>
        <w:t>ГОСТ Р ИСО 13374-2-2011 Контроль состояния и диагностика машин. Обработка, передача и представление данных. Часть 2. Обработка данных.</w:t>
      </w:r>
    </w:p>
    <w:p w14:paraId="6E305FAE" w14:textId="77777777" w:rsidR="004F230F" w:rsidRDefault="004F230F" w:rsidP="00E22D1A">
      <w:pPr>
        <w:pStyle w:val="a"/>
        <w:numPr>
          <w:ilvl w:val="0"/>
          <w:numId w:val="3"/>
        </w:numPr>
        <w:rPr>
          <w:lang w:val="en-US"/>
        </w:rPr>
      </w:pPr>
      <w:r w:rsidRPr="004F230F">
        <w:rPr>
          <w:lang w:val="en-US"/>
        </w:rPr>
        <w:t>PostgreSQL</w:t>
      </w:r>
      <w:r>
        <w:rPr>
          <w:lang w:val="en-US"/>
        </w:rPr>
        <w:t xml:space="preserve"> 17</w:t>
      </w:r>
      <w:r w:rsidRPr="004F230F">
        <w:rPr>
          <w:lang w:val="en-US"/>
        </w:rPr>
        <w:t>: Documentation</w:t>
      </w:r>
      <w:r>
        <w:rPr>
          <w:lang w:val="en-US"/>
        </w:rPr>
        <w:t xml:space="preserve"> — URL</w:t>
      </w:r>
      <w:r w:rsidRPr="004F230F">
        <w:rPr>
          <w:lang w:val="en-US"/>
        </w:rPr>
        <w:t>:</w:t>
      </w:r>
      <w:r>
        <w:rPr>
          <w:lang w:val="en-US"/>
        </w:rPr>
        <w:t xml:space="preserve"> </w:t>
      </w:r>
      <w:hyperlink r:id="rId25" w:history="1">
        <w:r w:rsidRPr="004F230F">
          <w:rPr>
            <w:lang w:val="en-US"/>
          </w:rPr>
          <w:t>https://www.postgresql.org/docs/current/index.html</w:t>
        </w:r>
      </w:hyperlink>
      <w:r>
        <w:rPr>
          <w:lang w:val="en-US"/>
        </w:rPr>
        <w:t xml:space="preserve"> (</w:t>
      </w:r>
      <w:r>
        <w:t>Дата</w:t>
      </w:r>
      <w:r w:rsidRPr="004F230F">
        <w:rPr>
          <w:lang w:val="en-US"/>
        </w:rPr>
        <w:t xml:space="preserve"> </w:t>
      </w:r>
      <w:r>
        <w:t>обращения</w:t>
      </w:r>
      <w:r w:rsidRPr="004F230F">
        <w:rPr>
          <w:lang w:val="en-US"/>
        </w:rPr>
        <w:t>: 01.04.2025</w:t>
      </w:r>
      <w:r>
        <w:rPr>
          <w:lang w:val="en-US"/>
        </w:rPr>
        <w:t>)</w:t>
      </w:r>
      <w:r w:rsidRPr="004F230F">
        <w:rPr>
          <w:lang w:val="en-US"/>
        </w:rPr>
        <w:t>.</w:t>
      </w:r>
    </w:p>
    <w:p w14:paraId="3D9DEA40" w14:textId="50D38C86" w:rsidR="004F230F" w:rsidRPr="004F230F" w:rsidRDefault="004F230F" w:rsidP="00E22D1A">
      <w:pPr>
        <w:pStyle w:val="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Python 3.13.2 Documentation — URK: </w:t>
      </w:r>
      <w:r w:rsidRPr="004F230F">
        <w:rPr>
          <w:lang w:val="en-US"/>
        </w:rPr>
        <w:t>https://docs.python.org/3/index.html</w:t>
      </w:r>
      <w:r>
        <w:rPr>
          <w:lang w:val="en-US"/>
        </w:rPr>
        <w:t xml:space="preserve"> (</w:t>
      </w:r>
      <w:r>
        <w:t>Дата</w:t>
      </w:r>
      <w:r w:rsidRPr="004F230F">
        <w:rPr>
          <w:lang w:val="en-US"/>
        </w:rPr>
        <w:t xml:space="preserve"> </w:t>
      </w:r>
      <w:r>
        <w:t>обращения</w:t>
      </w:r>
      <w:r w:rsidRPr="004F230F">
        <w:rPr>
          <w:lang w:val="en-US"/>
        </w:rPr>
        <w:t xml:space="preserve"> 30.03.2025</w:t>
      </w:r>
      <w:r>
        <w:rPr>
          <w:lang w:val="en-US"/>
        </w:rPr>
        <w:t>)</w:t>
      </w:r>
      <w:r w:rsidRPr="004F230F">
        <w:rPr>
          <w:lang w:val="en-US"/>
        </w:rPr>
        <w:t>.</w:t>
      </w:r>
    </w:p>
    <w:p w14:paraId="38AB8700" w14:textId="77777777" w:rsidR="00E13C8D" w:rsidRDefault="00E13C8D" w:rsidP="00E13C8D">
      <w:pPr>
        <w:pStyle w:val="1"/>
        <w:jc w:val="center"/>
      </w:pPr>
      <w:bookmarkStart w:id="26" w:name="_Toc195176755"/>
      <w:bookmarkStart w:id="27" w:name="_Hlk194934034"/>
      <w:r>
        <w:lastRenderedPageBreak/>
        <w:t>ПРИЛОЖЕНИЯ</w:t>
      </w:r>
      <w:bookmarkEnd w:id="26"/>
    </w:p>
    <w:p w14:paraId="2766E511" w14:textId="77777777" w:rsidR="00F172F0" w:rsidRDefault="00F172F0" w:rsidP="00F172F0">
      <w:r>
        <w:t>Приложение А</w:t>
      </w:r>
    </w:p>
    <w:p w14:paraId="316E7D64" w14:textId="77777777" w:rsidR="000F02B3" w:rsidRDefault="000F02B3" w:rsidP="00F172F0">
      <w:r>
        <w:t>Приложение Б</w:t>
      </w:r>
    </w:p>
    <w:p w14:paraId="2A730B0F" w14:textId="77777777" w:rsidR="000149D3" w:rsidRDefault="000149D3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4"/>
        </w:rPr>
      </w:pPr>
      <w:r>
        <w:br w:type="page"/>
      </w:r>
    </w:p>
    <w:p w14:paraId="150062C2" w14:textId="16A7479D" w:rsidR="000F2DFB" w:rsidRDefault="000F2DFB" w:rsidP="000F02B3">
      <w:pPr>
        <w:pStyle w:val="3"/>
        <w:ind w:left="0"/>
        <w:jc w:val="center"/>
      </w:pPr>
      <w:bookmarkStart w:id="28" w:name="_Toc195176756"/>
      <w:r>
        <w:lastRenderedPageBreak/>
        <w:t>Приложение А</w:t>
      </w:r>
      <w:bookmarkEnd w:id="28"/>
    </w:p>
    <w:p w14:paraId="1FFB521D" w14:textId="6A8D879C" w:rsidR="00937B43" w:rsidRDefault="00130E83" w:rsidP="00130E83">
      <w:pPr>
        <w:ind w:firstLine="0"/>
        <w:jc w:val="center"/>
      </w:pPr>
      <w:r w:rsidRPr="00130E83">
        <w:t xml:space="preserve">Функция обработки сообщений с </w:t>
      </w:r>
      <w:proofErr w:type="spellStart"/>
      <w:r w:rsidR="005E570E">
        <w:rPr>
          <w:lang w:val="en-US"/>
        </w:rPr>
        <w:t>Mqtt</w:t>
      </w:r>
      <w:proofErr w:type="spellEnd"/>
      <w:r w:rsidRPr="00130E83">
        <w:t xml:space="preserve"> брокера</w:t>
      </w:r>
    </w:p>
    <w:tbl>
      <w:tblPr>
        <w:tblStyle w:val="af0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28"/>
      </w:tblGrid>
      <w:tr w:rsidR="00130E83" w14:paraId="2348A482" w14:textId="77777777" w:rsidTr="00A07D41">
        <w:tc>
          <w:tcPr>
            <w:tcW w:w="96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2749D7" w14:textId="77777777" w:rsidR="00130E83" w:rsidRPr="00F35F0D" w:rsidRDefault="00130E83" w:rsidP="00A07D41">
            <w:pPr>
              <w:pStyle w:val="a6"/>
            </w:pPr>
            <w:r>
              <w:t>Листинг 3.1 — Создание таблиц</w:t>
            </w:r>
          </w:p>
        </w:tc>
      </w:tr>
      <w:tr w:rsidR="00130E83" w:rsidRPr="00BE1786" w14:paraId="1F96469F" w14:textId="77777777" w:rsidTr="00A07D41">
        <w:tc>
          <w:tcPr>
            <w:tcW w:w="9628" w:type="dxa"/>
            <w:tcBorders>
              <w:top w:val="single" w:sz="4" w:space="0" w:color="auto"/>
            </w:tcBorders>
          </w:tcPr>
          <w:p w14:paraId="1C780516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def </w:t>
            </w:r>
            <w:proofErr w:type="spellStart"/>
            <w:r w:rsidRPr="00261EAC">
              <w:rPr>
                <w:lang w:val="en-US"/>
              </w:rPr>
              <w:t>mqtt_client_</w:t>
            </w:r>
            <w:proofErr w:type="gramStart"/>
            <w:r w:rsidRPr="00261EAC">
              <w:rPr>
                <w:lang w:val="en-US"/>
              </w:rPr>
              <w:t>thread</w:t>
            </w:r>
            <w:proofErr w:type="spellEnd"/>
            <w:r w:rsidRPr="00261EAC">
              <w:rPr>
                <w:lang w:val="en-US"/>
              </w:rPr>
              <w:t>(</w:t>
            </w:r>
            <w:proofErr w:type="gramEnd"/>
            <w:r w:rsidRPr="00261EAC">
              <w:rPr>
                <w:lang w:val="en-US"/>
              </w:rPr>
              <w:t>):</w:t>
            </w:r>
          </w:p>
          <w:p w14:paraId="4367D005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global </w:t>
            </w:r>
            <w:proofErr w:type="spellStart"/>
            <w:r w:rsidRPr="00261EAC">
              <w:rPr>
                <w:lang w:val="en-US"/>
              </w:rPr>
              <w:t>mqtt_client_instance</w:t>
            </w:r>
            <w:proofErr w:type="spellEnd"/>
            <w:r w:rsidRPr="00261EAC">
              <w:rPr>
                <w:lang w:val="en-US"/>
              </w:rPr>
              <w:t xml:space="preserve">, </w:t>
            </w:r>
            <w:proofErr w:type="spellStart"/>
            <w:r w:rsidRPr="00261EAC">
              <w:rPr>
                <w:lang w:val="en-US"/>
              </w:rPr>
              <w:t>mqtt_connected</w:t>
            </w:r>
            <w:proofErr w:type="spellEnd"/>
            <w:r w:rsidRPr="00261EAC">
              <w:rPr>
                <w:lang w:val="en-US"/>
              </w:rPr>
              <w:t xml:space="preserve">, </w:t>
            </w:r>
            <w:proofErr w:type="spellStart"/>
            <w:r w:rsidRPr="00261EAC">
              <w:rPr>
                <w:lang w:val="en-US"/>
              </w:rPr>
              <w:t>stop_flag</w:t>
            </w:r>
            <w:proofErr w:type="spellEnd"/>
          </w:p>
          <w:p w14:paraId="00A41E0C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</w:p>
          <w:p w14:paraId="332157C0" w14:textId="6D9F8B05" w:rsidR="00261EAC" w:rsidRPr="004C4683" w:rsidRDefault="00261EAC" w:rsidP="00261EAC">
            <w:pPr>
              <w:pStyle w:val="ae"/>
            </w:pPr>
            <w:r w:rsidRPr="00261EAC">
              <w:rPr>
                <w:lang w:val="en-US"/>
              </w:rPr>
              <w:t xml:space="preserve">    </w:t>
            </w:r>
            <w:r w:rsidRPr="004C4683">
              <w:t xml:space="preserve"># </w:t>
            </w:r>
            <w:r w:rsidR="004C4683" w:rsidRPr="00261EAC">
              <w:t>Создаём</w:t>
            </w:r>
            <w:r w:rsidRPr="004C4683">
              <w:t xml:space="preserve"> </w:t>
            </w:r>
            <w:r w:rsidRPr="00261EAC">
              <w:t>и</w:t>
            </w:r>
            <w:r w:rsidRPr="004C4683">
              <w:t xml:space="preserve"> </w:t>
            </w:r>
            <w:r w:rsidRPr="00261EAC">
              <w:t>настраиваем</w:t>
            </w:r>
            <w:r w:rsidRPr="004C4683">
              <w:t xml:space="preserve"> </w:t>
            </w:r>
            <w:r w:rsidRPr="00261EAC">
              <w:t>клиент</w:t>
            </w:r>
          </w:p>
          <w:p w14:paraId="21302CBB" w14:textId="77777777" w:rsidR="00261EAC" w:rsidRPr="004C4683" w:rsidRDefault="00261EAC" w:rsidP="00261EAC">
            <w:pPr>
              <w:pStyle w:val="ae"/>
            </w:pPr>
            <w:r w:rsidRPr="004C4683">
              <w:t xml:space="preserve">    </w:t>
            </w:r>
            <w:r w:rsidRPr="00261EAC">
              <w:rPr>
                <w:lang w:val="en-US"/>
              </w:rPr>
              <w:t>client</w:t>
            </w:r>
            <w:r w:rsidRPr="004C4683">
              <w:t xml:space="preserve"> = </w:t>
            </w:r>
            <w:proofErr w:type="spellStart"/>
            <w:proofErr w:type="gramStart"/>
            <w:r w:rsidRPr="00261EAC">
              <w:rPr>
                <w:lang w:val="en-US"/>
              </w:rPr>
              <w:t>mqtt</w:t>
            </w:r>
            <w:proofErr w:type="spellEnd"/>
            <w:r w:rsidRPr="004C4683">
              <w:t>.</w:t>
            </w:r>
            <w:r w:rsidRPr="00261EAC">
              <w:rPr>
                <w:lang w:val="en-US"/>
              </w:rPr>
              <w:t>Client</w:t>
            </w:r>
            <w:proofErr w:type="gramEnd"/>
            <w:r w:rsidRPr="004C4683">
              <w:t>()</w:t>
            </w:r>
          </w:p>
          <w:p w14:paraId="5030C7F4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4C4683">
              <w:t xml:space="preserve">    </w:t>
            </w:r>
            <w:proofErr w:type="spellStart"/>
            <w:r w:rsidRPr="00261EAC">
              <w:rPr>
                <w:lang w:val="en-US"/>
              </w:rPr>
              <w:t>mqtt_client_instance</w:t>
            </w:r>
            <w:proofErr w:type="spellEnd"/>
            <w:r w:rsidRPr="00261EAC">
              <w:rPr>
                <w:lang w:val="en-US"/>
              </w:rPr>
              <w:t xml:space="preserve"> = client</w:t>
            </w:r>
          </w:p>
          <w:p w14:paraId="7A73BECE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</w:p>
          <w:p w14:paraId="456BE138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# </w:t>
            </w:r>
            <w:proofErr w:type="spellStart"/>
            <w:r w:rsidRPr="00261EAC">
              <w:rPr>
                <w:lang w:val="en-US"/>
              </w:rPr>
              <w:t>Устанавливаем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обработчики</w:t>
            </w:r>
            <w:proofErr w:type="spellEnd"/>
          </w:p>
          <w:p w14:paraId="56ABE8E6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</w:t>
            </w:r>
            <w:proofErr w:type="spellStart"/>
            <w:proofErr w:type="gramStart"/>
            <w:r w:rsidRPr="00261EAC">
              <w:rPr>
                <w:lang w:val="en-US"/>
              </w:rPr>
              <w:t>client.on</w:t>
            </w:r>
            <w:proofErr w:type="gramEnd"/>
            <w:r w:rsidRPr="00261EAC">
              <w:rPr>
                <w:lang w:val="en-US"/>
              </w:rPr>
              <w:t>_connect</w:t>
            </w:r>
            <w:proofErr w:type="spellEnd"/>
            <w:r w:rsidRPr="00261EAC">
              <w:rPr>
                <w:lang w:val="en-US"/>
              </w:rPr>
              <w:t xml:space="preserve"> = </w:t>
            </w:r>
            <w:proofErr w:type="spellStart"/>
            <w:r w:rsidRPr="00261EAC">
              <w:rPr>
                <w:lang w:val="en-US"/>
              </w:rPr>
              <w:t>on_connect</w:t>
            </w:r>
            <w:proofErr w:type="spellEnd"/>
          </w:p>
          <w:p w14:paraId="1C12AB4E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</w:t>
            </w:r>
            <w:proofErr w:type="spellStart"/>
            <w:proofErr w:type="gramStart"/>
            <w:r w:rsidRPr="00261EAC">
              <w:rPr>
                <w:lang w:val="en-US"/>
              </w:rPr>
              <w:t>client.on</w:t>
            </w:r>
            <w:proofErr w:type="gramEnd"/>
            <w:r w:rsidRPr="00261EAC">
              <w:rPr>
                <w:lang w:val="en-US"/>
              </w:rPr>
              <w:t>_message</w:t>
            </w:r>
            <w:proofErr w:type="spellEnd"/>
            <w:r w:rsidRPr="00261EAC">
              <w:rPr>
                <w:lang w:val="en-US"/>
              </w:rPr>
              <w:t xml:space="preserve"> = </w:t>
            </w:r>
            <w:proofErr w:type="spellStart"/>
            <w:r w:rsidRPr="00261EAC">
              <w:rPr>
                <w:lang w:val="en-US"/>
              </w:rPr>
              <w:t>on_message</w:t>
            </w:r>
            <w:proofErr w:type="spellEnd"/>
          </w:p>
          <w:p w14:paraId="13428A75" w14:textId="77777777" w:rsidR="00261EAC" w:rsidRPr="00BB4E12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</w:t>
            </w:r>
            <w:proofErr w:type="spellStart"/>
            <w:proofErr w:type="gramStart"/>
            <w:r w:rsidRPr="00261EAC">
              <w:rPr>
                <w:lang w:val="en-US"/>
              </w:rPr>
              <w:t>client</w:t>
            </w:r>
            <w:r w:rsidRPr="00BB4E12">
              <w:rPr>
                <w:lang w:val="en-US"/>
              </w:rPr>
              <w:t>.</w:t>
            </w:r>
            <w:r w:rsidRPr="00261EAC">
              <w:rPr>
                <w:lang w:val="en-US"/>
              </w:rPr>
              <w:t>on</w:t>
            </w:r>
            <w:proofErr w:type="gramEnd"/>
            <w:r w:rsidRPr="00BB4E12">
              <w:rPr>
                <w:lang w:val="en-US"/>
              </w:rPr>
              <w:t>_</w:t>
            </w:r>
            <w:r w:rsidRPr="00261EAC">
              <w:rPr>
                <w:lang w:val="en-US"/>
              </w:rPr>
              <w:t>disconnect</w:t>
            </w:r>
            <w:proofErr w:type="spellEnd"/>
            <w:r w:rsidRPr="00BB4E12">
              <w:rPr>
                <w:lang w:val="en-US"/>
              </w:rPr>
              <w:t xml:space="preserve"> = </w:t>
            </w:r>
            <w:proofErr w:type="spellStart"/>
            <w:r w:rsidRPr="00261EAC">
              <w:rPr>
                <w:lang w:val="en-US"/>
              </w:rPr>
              <w:t>on</w:t>
            </w:r>
            <w:r w:rsidRPr="00BB4E12">
              <w:rPr>
                <w:lang w:val="en-US"/>
              </w:rPr>
              <w:t>_</w:t>
            </w:r>
            <w:r w:rsidRPr="00261EAC">
              <w:rPr>
                <w:lang w:val="en-US"/>
              </w:rPr>
              <w:t>disconnect</w:t>
            </w:r>
            <w:proofErr w:type="spellEnd"/>
          </w:p>
          <w:p w14:paraId="7AC66A0A" w14:textId="77777777" w:rsidR="00261EAC" w:rsidRPr="00BB4E12" w:rsidRDefault="00261EAC" w:rsidP="00261EAC">
            <w:pPr>
              <w:pStyle w:val="ae"/>
              <w:rPr>
                <w:lang w:val="en-US"/>
              </w:rPr>
            </w:pPr>
          </w:p>
          <w:p w14:paraId="28DF0309" w14:textId="0B7C47EF" w:rsidR="00261EAC" w:rsidRPr="00BB4E12" w:rsidRDefault="00261EAC" w:rsidP="00261EAC">
            <w:pPr>
              <w:pStyle w:val="ae"/>
              <w:rPr>
                <w:lang w:val="en-US"/>
              </w:rPr>
            </w:pPr>
            <w:r w:rsidRPr="00BB4E12">
              <w:rPr>
                <w:lang w:val="en-US"/>
              </w:rPr>
              <w:t xml:space="preserve">    # </w:t>
            </w:r>
            <w:r w:rsidRPr="00261EAC">
              <w:t>Устанавливаем</w:t>
            </w:r>
            <w:r w:rsidRPr="00BB4E12">
              <w:rPr>
                <w:lang w:val="en-US"/>
              </w:rPr>
              <w:t xml:space="preserve"> </w:t>
            </w:r>
            <w:r w:rsidR="004C4683" w:rsidRPr="00261EAC">
              <w:t>учётные</w:t>
            </w:r>
            <w:r w:rsidRPr="00BB4E12">
              <w:rPr>
                <w:lang w:val="en-US"/>
              </w:rPr>
              <w:t xml:space="preserve"> </w:t>
            </w:r>
            <w:r w:rsidRPr="00261EAC">
              <w:t>данные</w:t>
            </w:r>
          </w:p>
          <w:p w14:paraId="0E843E6C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4C4683">
              <w:rPr>
                <w:lang w:val="en-US"/>
              </w:rPr>
              <w:t xml:space="preserve">    </w:t>
            </w:r>
            <w:r w:rsidRPr="00261EAC">
              <w:rPr>
                <w:lang w:val="en-US"/>
              </w:rPr>
              <w:t xml:space="preserve">if </w:t>
            </w:r>
            <w:proofErr w:type="spellStart"/>
            <w:proofErr w:type="gramStart"/>
            <w:r w:rsidRPr="00261EAC">
              <w:rPr>
                <w:lang w:val="en-US"/>
              </w:rPr>
              <w:t>config.MQTT</w:t>
            </w:r>
            <w:proofErr w:type="gramEnd"/>
            <w:r w:rsidRPr="00261EAC">
              <w:rPr>
                <w:lang w:val="en-US"/>
              </w:rPr>
              <w:t>_USERNAME</w:t>
            </w:r>
            <w:proofErr w:type="spellEnd"/>
            <w:r w:rsidRPr="00261EAC">
              <w:rPr>
                <w:lang w:val="en-US"/>
              </w:rPr>
              <w:t xml:space="preserve"> and </w:t>
            </w:r>
            <w:proofErr w:type="spellStart"/>
            <w:r w:rsidRPr="00261EAC">
              <w:rPr>
                <w:lang w:val="en-US"/>
              </w:rPr>
              <w:t>config.MQTT_PASSWORD</w:t>
            </w:r>
            <w:proofErr w:type="spellEnd"/>
            <w:r w:rsidRPr="00261EAC">
              <w:rPr>
                <w:lang w:val="en-US"/>
              </w:rPr>
              <w:t>:</w:t>
            </w:r>
          </w:p>
          <w:p w14:paraId="025B7A06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261EAC">
              <w:rPr>
                <w:lang w:val="en-US"/>
              </w:rPr>
              <w:t>client.username</w:t>
            </w:r>
            <w:proofErr w:type="gramEnd"/>
            <w:r w:rsidRPr="00261EAC">
              <w:rPr>
                <w:lang w:val="en-US"/>
              </w:rPr>
              <w:t>_pw_set</w:t>
            </w:r>
            <w:proofErr w:type="spellEnd"/>
            <w:r w:rsidRPr="00261EAC">
              <w:rPr>
                <w:lang w:val="en-US"/>
              </w:rPr>
              <w:t>(</w:t>
            </w:r>
            <w:proofErr w:type="spellStart"/>
            <w:r w:rsidRPr="00261EAC">
              <w:rPr>
                <w:lang w:val="en-US"/>
              </w:rPr>
              <w:t>config.MQTT_USERNAME</w:t>
            </w:r>
            <w:proofErr w:type="spellEnd"/>
            <w:r w:rsidRPr="00261EAC">
              <w:rPr>
                <w:lang w:val="en-US"/>
              </w:rPr>
              <w:t xml:space="preserve">, </w:t>
            </w:r>
            <w:proofErr w:type="spellStart"/>
            <w:r w:rsidRPr="00261EAC">
              <w:rPr>
                <w:lang w:val="en-US"/>
              </w:rPr>
              <w:t>config.MQTT_PASSWORD</w:t>
            </w:r>
            <w:proofErr w:type="spellEnd"/>
            <w:r w:rsidRPr="00261EAC">
              <w:rPr>
                <w:lang w:val="en-US"/>
              </w:rPr>
              <w:t>)</w:t>
            </w:r>
          </w:p>
          <w:p w14:paraId="0A64E1EB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</w:p>
          <w:p w14:paraId="1BA2ECFD" w14:textId="77777777" w:rsidR="00261EAC" w:rsidRPr="000153FF" w:rsidRDefault="00261EAC" w:rsidP="00261EAC">
            <w:pPr>
              <w:pStyle w:val="ae"/>
              <w:rPr>
                <w:lang w:val="en-US"/>
              </w:rPr>
            </w:pPr>
            <w:r w:rsidRPr="000153FF">
              <w:rPr>
                <w:lang w:val="en-US"/>
              </w:rPr>
              <w:t xml:space="preserve">    </w:t>
            </w:r>
            <w:r w:rsidRPr="00261EAC">
              <w:rPr>
                <w:lang w:val="en-US"/>
              </w:rPr>
              <w:t>while</w:t>
            </w:r>
            <w:r w:rsidRPr="000153FF">
              <w:rPr>
                <w:lang w:val="en-US"/>
              </w:rPr>
              <w:t xml:space="preserve"> </w:t>
            </w:r>
            <w:r w:rsidRPr="00261EAC">
              <w:rPr>
                <w:lang w:val="en-US"/>
              </w:rPr>
              <w:t>not</w:t>
            </w:r>
            <w:r w:rsidRPr="000153FF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stop</w:t>
            </w:r>
            <w:r w:rsidRPr="000153FF">
              <w:rPr>
                <w:lang w:val="en-US"/>
              </w:rPr>
              <w:t>_</w:t>
            </w:r>
            <w:r w:rsidRPr="00261EAC">
              <w:rPr>
                <w:lang w:val="en-US"/>
              </w:rPr>
              <w:t>flag</w:t>
            </w:r>
            <w:proofErr w:type="spellEnd"/>
            <w:r w:rsidRPr="000153FF">
              <w:rPr>
                <w:lang w:val="en-US"/>
              </w:rPr>
              <w:t>:</w:t>
            </w:r>
          </w:p>
          <w:p w14:paraId="546A77CE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0153FF">
              <w:rPr>
                <w:lang w:val="en-US"/>
              </w:rPr>
              <w:t xml:space="preserve">        </w:t>
            </w:r>
            <w:r w:rsidRPr="00261EAC">
              <w:rPr>
                <w:lang w:val="en-US"/>
              </w:rPr>
              <w:t>try:</w:t>
            </w:r>
          </w:p>
          <w:p w14:paraId="13830822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if not </w:t>
            </w:r>
            <w:proofErr w:type="spellStart"/>
            <w:r w:rsidRPr="00261EAC">
              <w:rPr>
                <w:lang w:val="en-US"/>
              </w:rPr>
              <w:t>mqtt_connected</w:t>
            </w:r>
            <w:proofErr w:type="spellEnd"/>
            <w:r w:rsidRPr="00261EAC">
              <w:rPr>
                <w:lang w:val="en-US"/>
              </w:rPr>
              <w:t>:</w:t>
            </w:r>
          </w:p>
          <w:p w14:paraId="24DBC237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</w:t>
            </w:r>
            <w:proofErr w:type="gramStart"/>
            <w:r w:rsidRPr="00261EAC">
              <w:rPr>
                <w:lang w:val="en-US"/>
              </w:rPr>
              <w:t>logger.info(</w:t>
            </w:r>
            <w:proofErr w:type="spellStart"/>
            <w:proofErr w:type="gramEnd"/>
            <w:r w:rsidRPr="00261EAC">
              <w:rPr>
                <w:lang w:val="en-US"/>
              </w:rPr>
              <w:t>f"Попытка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подключения</w:t>
            </w:r>
            <w:proofErr w:type="spellEnd"/>
            <w:r w:rsidRPr="00261EAC">
              <w:rPr>
                <w:lang w:val="en-US"/>
              </w:rPr>
              <w:t xml:space="preserve"> к MQTT </w:t>
            </w:r>
            <w:proofErr w:type="spellStart"/>
            <w:r w:rsidRPr="00261EAC">
              <w:rPr>
                <w:lang w:val="en-US"/>
              </w:rPr>
              <w:t>брокеру</w:t>
            </w:r>
            <w:proofErr w:type="spellEnd"/>
            <w:r w:rsidRPr="00261EAC">
              <w:rPr>
                <w:lang w:val="en-US"/>
              </w:rPr>
              <w:t xml:space="preserve"> {</w:t>
            </w:r>
            <w:proofErr w:type="spellStart"/>
            <w:r w:rsidRPr="00261EAC">
              <w:rPr>
                <w:lang w:val="en-US"/>
              </w:rPr>
              <w:t>config.MQTT_BROKER</w:t>
            </w:r>
            <w:proofErr w:type="spellEnd"/>
            <w:r w:rsidRPr="00261EAC">
              <w:rPr>
                <w:lang w:val="en-US"/>
              </w:rPr>
              <w:t>}:{int(</w:t>
            </w:r>
            <w:proofErr w:type="spellStart"/>
            <w:r w:rsidRPr="00261EAC">
              <w:rPr>
                <w:lang w:val="en-US"/>
              </w:rPr>
              <w:t>config.MQTT_PORT</w:t>
            </w:r>
            <w:proofErr w:type="spellEnd"/>
            <w:r w:rsidRPr="00261EAC">
              <w:rPr>
                <w:lang w:val="en-US"/>
              </w:rPr>
              <w:t>)}...")</w:t>
            </w:r>
          </w:p>
          <w:p w14:paraId="1DB684DC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61EAC">
              <w:rPr>
                <w:lang w:val="en-US"/>
              </w:rPr>
              <w:t>client.connect</w:t>
            </w:r>
            <w:proofErr w:type="spellEnd"/>
            <w:proofErr w:type="gramEnd"/>
            <w:r w:rsidRPr="00261EAC">
              <w:rPr>
                <w:lang w:val="en-US"/>
              </w:rPr>
              <w:t>(</w:t>
            </w:r>
            <w:proofErr w:type="spellStart"/>
            <w:r w:rsidRPr="00261EAC">
              <w:rPr>
                <w:lang w:val="en-US"/>
              </w:rPr>
              <w:t>config.MQTT_BROKER</w:t>
            </w:r>
            <w:proofErr w:type="spellEnd"/>
            <w:r w:rsidRPr="00261EAC">
              <w:rPr>
                <w:lang w:val="en-US"/>
              </w:rPr>
              <w:t>, int(</w:t>
            </w:r>
            <w:proofErr w:type="spellStart"/>
            <w:r w:rsidRPr="00261EAC">
              <w:rPr>
                <w:lang w:val="en-US"/>
              </w:rPr>
              <w:t>config.MQTT_PORT</w:t>
            </w:r>
            <w:proofErr w:type="spellEnd"/>
            <w:r w:rsidRPr="00261EAC">
              <w:rPr>
                <w:lang w:val="en-US"/>
              </w:rPr>
              <w:t>), 60)</w:t>
            </w:r>
          </w:p>
          <w:p w14:paraId="7E13AD55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</w:p>
          <w:p w14:paraId="53ED85AC" w14:textId="77777777" w:rsidR="00261EAC" w:rsidRPr="004C4683" w:rsidRDefault="00261EAC" w:rsidP="00261EAC">
            <w:pPr>
              <w:pStyle w:val="ae"/>
            </w:pPr>
            <w:r w:rsidRPr="00261EAC">
              <w:rPr>
                <w:lang w:val="en-US"/>
              </w:rPr>
              <w:t xml:space="preserve">            </w:t>
            </w:r>
            <w:r w:rsidRPr="004C4683">
              <w:t xml:space="preserve"># </w:t>
            </w:r>
            <w:r w:rsidRPr="00261EAC">
              <w:t>Запускаем</w:t>
            </w:r>
            <w:r w:rsidRPr="004C4683">
              <w:t xml:space="preserve"> </w:t>
            </w:r>
            <w:r w:rsidRPr="00261EAC">
              <w:t>цикл</w:t>
            </w:r>
            <w:r w:rsidRPr="004C4683">
              <w:t xml:space="preserve"> </w:t>
            </w:r>
            <w:r w:rsidRPr="00261EAC">
              <w:t>обработки</w:t>
            </w:r>
            <w:r w:rsidRPr="004C4683">
              <w:t xml:space="preserve"> </w:t>
            </w:r>
            <w:r w:rsidRPr="00261EAC">
              <w:t>сообщений</w:t>
            </w:r>
          </w:p>
          <w:p w14:paraId="5A2DF19F" w14:textId="77777777" w:rsidR="00261EAC" w:rsidRPr="004C4683" w:rsidRDefault="00261EAC" w:rsidP="00261EAC">
            <w:pPr>
              <w:pStyle w:val="ae"/>
            </w:pPr>
            <w:r w:rsidRPr="004C4683">
              <w:t xml:space="preserve">            </w:t>
            </w:r>
            <w:proofErr w:type="gramStart"/>
            <w:r w:rsidRPr="00261EAC">
              <w:rPr>
                <w:lang w:val="en-US"/>
              </w:rPr>
              <w:t>client</w:t>
            </w:r>
            <w:r w:rsidRPr="004C4683">
              <w:t>.</w:t>
            </w:r>
            <w:r w:rsidRPr="00261EAC">
              <w:rPr>
                <w:lang w:val="en-US"/>
              </w:rPr>
              <w:t>loop</w:t>
            </w:r>
            <w:proofErr w:type="gramEnd"/>
            <w:r w:rsidRPr="004C4683">
              <w:t>_</w:t>
            </w:r>
            <w:r w:rsidRPr="00261EAC">
              <w:rPr>
                <w:lang w:val="en-US"/>
              </w:rPr>
              <w:t>start</w:t>
            </w:r>
            <w:r w:rsidRPr="004C4683">
              <w:t>()</w:t>
            </w:r>
          </w:p>
          <w:p w14:paraId="0C43FF57" w14:textId="77777777" w:rsidR="00261EAC" w:rsidRPr="004C4683" w:rsidRDefault="00261EAC" w:rsidP="00261EAC">
            <w:pPr>
              <w:pStyle w:val="ae"/>
            </w:pPr>
          </w:p>
          <w:p w14:paraId="5CC4644A" w14:textId="77777777" w:rsidR="00261EAC" w:rsidRPr="004C4683" w:rsidRDefault="00261EAC" w:rsidP="00261EAC">
            <w:pPr>
              <w:pStyle w:val="ae"/>
            </w:pPr>
          </w:p>
          <w:p w14:paraId="56360B08" w14:textId="27A76B19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4C4683">
              <w:t xml:space="preserve">            </w:t>
            </w:r>
            <w:r w:rsidRPr="00261EAC">
              <w:rPr>
                <w:lang w:val="en-US"/>
              </w:rPr>
              <w:t xml:space="preserve">while not </w:t>
            </w:r>
            <w:proofErr w:type="spellStart"/>
            <w:r w:rsidRPr="00261EAC">
              <w:rPr>
                <w:lang w:val="en-US"/>
              </w:rPr>
              <w:t>stop_flag</w:t>
            </w:r>
            <w:proofErr w:type="spellEnd"/>
            <w:r w:rsidRPr="00261EAC">
              <w:rPr>
                <w:lang w:val="en-US"/>
              </w:rPr>
              <w:t>:</w:t>
            </w:r>
          </w:p>
          <w:p w14:paraId="725215EF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61EAC">
              <w:rPr>
                <w:lang w:val="en-US"/>
              </w:rPr>
              <w:t>time.sleep</w:t>
            </w:r>
            <w:proofErr w:type="spellEnd"/>
            <w:proofErr w:type="gramEnd"/>
            <w:r w:rsidRPr="00261EAC">
              <w:rPr>
                <w:lang w:val="en-US"/>
              </w:rPr>
              <w:t>(1)</w:t>
            </w:r>
          </w:p>
          <w:p w14:paraId="52205E78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if not </w:t>
            </w:r>
            <w:proofErr w:type="spellStart"/>
            <w:r w:rsidRPr="00261EAC">
              <w:rPr>
                <w:lang w:val="en-US"/>
              </w:rPr>
              <w:t>mqtt_connected</w:t>
            </w:r>
            <w:proofErr w:type="spellEnd"/>
            <w:r w:rsidRPr="00261EAC">
              <w:rPr>
                <w:lang w:val="en-US"/>
              </w:rPr>
              <w:t>:</w:t>
            </w:r>
          </w:p>
          <w:p w14:paraId="3ED50A1E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    break</w:t>
            </w:r>
          </w:p>
          <w:p w14:paraId="0DF209A7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</w:p>
          <w:p w14:paraId="6BAF4482" w14:textId="77777777" w:rsidR="00261EAC" w:rsidRPr="000153FF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61EAC">
              <w:rPr>
                <w:lang w:val="en-US"/>
              </w:rPr>
              <w:t>client</w:t>
            </w:r>
            <w:r w:rsidRPr="000153FF">
              <w:rPr>
                <w:lang w:val="en-US"/>
              </w:rPr>
              <w:t>.</w:t>
            </w:r>
            <w:r w:rsidRPr="00261EAC">
              <w:rPr>
                <w:lang w:val="en-US"/>
              </w:rPr>
              <w:t>loop</w:t>
            </w:r>
            <w:proofErr w:type="gramEnd"/>
            <w:r w:rsidRPr="000153FF">
              <w:rPr>
                <w:lang w:val="en-US"/>
              </w:rPr>
              <w:t>_</w:t>
            </w:r>
            <w:r w:rsidRPr="00261EAC">
              <w:rPr>
                <w:lang w:val="en-US"/>
              </w:rPr>
              <w:t>stop</w:t>
            </w:r>
            <w:proofErr w:type="spellEnd"/>
            <w:r w:rsidRPr="000153FF">
              <w:rPr>
                <w:lang w:val="en-US"/>
              </w:rPr>
              <w:t>()</w:t>
            </w:r>
          </w:p>
          <w:p w14:paraId="3DE421A4" w14:textId="77777777" w:rsidR="00261EAC" w:rsidRPr="000153FF" w:rsidRDefault="00261EAC" w:rsidP="00261EAC">
            <w:pPr>
              <w:pStyle w:val="ae"/>
              <w:rPr>
                <w:lang w:val="en-US"/>
              </w:rPr>
            </w:pPr>
          </w:p>
          <w:p w14:paraId="2B7AC43B" w14:textId="77777777" w:rsidR="00261EAC" w:rsidRPr="000153FF" w:rsidRDefault="00261EAC" w:rsidP="00261EAC">
            <w:pPr>
              <w:pStyle w:val="ae"/>
              <w:rPr>
                <w:lang w:val="en-US"/>
              </w:rPr>
            </w:pPr>
            <w:r w:rsidRPr="000153FF">
              <w:rPr>
                <w:lang w:val="en-US"/>
              </w:rPr>
              <w:t xml:space="preserve">            </w:t>
            </w:r>
            <w:r w:rsidRPr="00261EAC">
              <w:rPr>
                <w:lang w:val="en-US"/>
              </w:rPr>
              <w:t>if</w:t>
            </w:r>
            <w:r w:rsidRPr="000153FF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stop</w:t>
            </w:r>
            <w:r w:rsidRPr="000153FF">
              <w:rPr>
                <w:lang w:val="en-US"/>
              </w:rPr>
              <w:t>_</w:t>
            </w:r>
            <w:r w:rsidRPr="00261EAC">
              <w:rPr>
                <w:lang w:val="en-US"/>
              </w:rPr>
              <w:t>flag</w:t>
            </w:r>
            <w:proofErr w:type="spellEnd"/>
            <w:r w:rsidRPr="000153FF">
              <w:rPr>
                <w:lang w:val="en-US"/>
              </w:rPr>
              <w:t>:</w:t>
            </w:r>
          </w:p>
          <w:p w14:paraId="1FC6DD7B" w14:textId="77777777" w:rsidR="00261EAC" w:rsidRPr="004C4683" w:rsidRDefault="00261EAC" w:rsidP="00261EAC">
            <w:pPr>
              <w:pStyle w:val="ae"/>
              <w:rPr>
                <w:lang w:val="en-US"/>
              </w:rPr>
            </w:pPr>
            <w:r w:rsidRPr="000153FF">
              <w:rPr>
                <w:lang w:val="en-US"/>
              </w:rPr>
              <w:t xml:space="preserve">                </w:t>
            </w:r>
            <w:r w:rsidRPr="00261EAC">
              <w:rPr>
                <w:lang w:val="en-US"/>
              </w:rPr>
              <w:t>break</w:t>
            </w:r>
          </w:p>
          <w:p w14:paraId="40E23A35" w14:textId="7474D251" w:rsidR="00261EAC" w:rsidRPr="004C4683" w:rsidRDefault="00261EAC" w:rsidP="00261EAC">
            <w:pPr>
              <w:pStyle w:val="ae"/>
              <w:rPr>
                <w:lang w:val="en-US"/>
              </w:rPr>
            </w:pPr>
          </w:p>
          <w:p w14:paraId="41DFD0E1" w14:textId="77777777" w:rsidR="00261EAC" w:rsidRPr="004C4683" w:rsidRDefault="00261EAC" w:rsidP="00261EAC">
            <w:pPr>
              <w:pStyle w:val="ae"/>
              <w:rPr>
                <w:lang w:val="en-US"/>
              </w:rPr>
            </w:pPr>
            <w:r w:rsidRPr="004C4683">
              <w:rPr>
                <w:lang w:val="en-US"/>
              </w:rPr>
              <w:t xml:space="preserve">            </w:t>
            </w:r>
            <w:proofErr w:type="gramStart"/>
            <w:r w:rsidRPr="00261EAC">
              <w:rPr>
                <w:lang w:val="en-US"/>
              </w:rPr>
              <w:t>logger</w:t>
            </w:r>
            <w:r w:rsidRPr="004C4683">
              <w:rPr>
                <w:lang w:val="en-US"/>
              </w:rPr>
              <w:t>.</w:t>
            </w:r>
            <w:r w:rsidRPr="00261EAC">
              <w:rPr>
                <w:lang w:val="en-US"/>
              </w:rPr>
              <w:t>info</w:t>
            </w:r>
            <w:r w:rsidRPr="004C4683">
              <w:rPr>
                <w:lang w:val="en-US"/>
              </w:rPr>
              <w:t>(</w:t>
            </w:r>
            <w:proofErr w:type="gramEnd"/>
            <w:r w:rsidRPr="004C4683">
              <w:rPr>
                <w:lang w:val="en-US"/>
              </w:rPr>
              <w:t>"</w:t>
            </w:r>
            <w:proofErr w:type="spellStart"/>
            <w:r w:rsidRPr="00261EAC">
              <w:t>Переподключение</w:t>
            </w:r>
            <w:proofErr w:type="spellEnd"/>
            <w:r w:rsidRPr="004C4683">
              <w:rPr>
                <w:lang w:val="en-US"/>
              </w:rPr>
              <w:t xml:space="preserve"> </w:t>
            </w:r>
            <w:r w:rsidRPr="00261EAC">
              <w:t>к</w:t>
            </w:r>
            <w:r w:rsidRPr="004C4683">
              <w:rPr>
                <w:lang w:val="en-US"/>
              </w:rPr>
              <w:t xml:space="preserve"> </w:t>
            </w:r>
            <w:r w:rsidRPr="00261EAC">
              <w:rPr>
                <w:lang w:val="en-US"/>
              </w:rPr>
              <w:t>MQTT</w:t>
            </w:r>
            <w:r w:rsidRPr="004C4683">
              <w:rPr>
                <w:lang w:val="en-US"/>
              </w:rPr>
              <w:t xml:space="preserve"> </w:t>
            </w:r>
            <w:r w:rsidRPr="00261EAC">
              <w:t>брокеру</w:t>
            </w:r>
            <w:r w:rsidRPr="004C4683">
              <w:rPr>
                <w:lang w:val="en-US"/>
              </w:rPr>
              <w:t>...")</w:t>
            </w:r>
          </w:p>
          <w:p w14:paraId="425D2879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4C4683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61EAC">
              <w:rPr>
                <w:lang w:val="en-US"/>
              </w:rPr>
              <w:t>time.sleep</w:t>
            </w:r>
            <w:proofErr w:type="spellEnd"/>
            <w:proofErr w:type="gramEnd"/>
            <w:r w:rsidRPr="00261EAC">
              <w:rPr>
                <w:lang w:val="en-US"/>
              </w:rPr>
              <w:t>(5)</w:t>
            </w:r>
          </w:p>
          <w:p w14:paraId="0AE6708B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</w:p>
          <w:p w14:paraId="45783C05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except Exception as e:</w:t>
            </w:r>
          </w:p>
          <w:p w14:paraId="30A35626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61EAC">
              <w:rPr>
                <w:lang w:val="en-US"/>
              </w:rPr>
              <w:t>logger.error</w:t>
            </w:r>
            <w:proofErr w:type="spellEnd"/>
            <w:proofErr w:type="gramEnd"/>
            <w:r w:rsidRPr="00261EAC">
              <w:rPr>
                <w:lang w:val="en-US"/>
              </w:rPr>
              <w:t>(</w:t>
            </w:r>
            <w:proofErr w:type="spellStart"/>
            <w:r w:rsidRPr="00261EAC">
              <w:rPr>
                <w:lang w:val="en-US"/>
              </w:rPr>
              <w:t>f"Ошибка</w:t>
            </w:r>
            <w:proofErr w:type="spellEnd"/>
            <w:r w:rsidRPr="00261EAC">
              <w:rPr>
                <w:lang w:val="en-US"/>
              </w:rPr>
              <w:t xml:space="preserve"> MQTT </w:t>
            </w:r>
            <w:proofErr w:type="spellStart"/>
            <w:r w:rsidRPr="00261EAC">
              <w:rPr>
                <w:lang w:val="en-US"/>
              </w:rPr>
              <w:t>клиента</w:t>
            </w:r>
            <w:proofErr w:type="spellEnd"/>
            <w:r w:rsidRPr="00261EAC">
              <w:rPr>
                <w:lang w:val="en-US"/>
              </w:rPr>
              <w:t>: {e}")</w:t>
            </w:r>
          </w:p>
          <w:p w14:paraId="6F8C9DE8" w14:textId="6CB8467B" w:rsidR="00261EAC" w:rsidRPr="000153FF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61EAC">
              <w:rPr>
                <w:lang w:val="en-US"/>
              </w:rPr>
              <w:t>time</w:t>
            </w:r>
            <w:r w:rsidRPr="000153FF">
              <w:rPr>
                <w:lang w:val="en-US"/>
              </w:rPr>
              <w:t>.</w:t>
            </w:r>
            <w:r w:rsidRPr="00261EAC">
              <w:rPr>
                <w:lang w:val="en-US"/>
              </w:rPr>
              <w:t>sleep</w:t>
            </w:r>
            <w:proofErr w:type="spellEnd"/>
            <w:proofErr w:type="gramEnd"/>
            <w:r w:rsidRPr="000153FF">
              <w:rPr>
                <w:lang w:val="en-US"/>
              </w:rPr>
              <w:t>(5)</w:t>
            </w:r>
          </w:p>
          <w:p w14:paraId="0092BF7A" w14:textId="77777777" w:rsidR="00261EAC" w:rsidRPr="000153FF" w:rsidRDefault="00261EAC" w:rsidP="00261EAC">
            <w:pPr>
              <w:pStyle w:val="ae"/>
              <w:rPr>
                <w:lang w:val="en-US"/>
              </w:rPr>
            </w:pPr>
            <w:r w:rsidRPr="000153FF">
              <w:rPr>
                <w:lang w:val="en-US"/>
              </w:rPr>
              <w:t xml:space="preserve">    </w:t>
            </w:r>
            <w:r w:rsidRPr="00261EAC">
              <w:rPr>
                <w:lang w:val="en-US"/>
              </w:rPr>
              <w:t>try</w:t>
            </w:r>
            <w:r w:rsidRPr="000153FF">
              <w:rPr>
                <w:lang w:val="en-US"/>
              </w:rPr>
              <w:t>:</w:t>
            </w:r>
          </w:p>
          <w:p w14:paraId="18C857E8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0153FF">
              <w:rPr>
                <w:lang w:val="en-US"/>
              </w:rPr>
              <w:t xml:space="preserve">        </w:t>
            </w:r>
            <w:r w:rsidRPr="00261EAC">
              <w:rPr>
                <w:lang w:val="en-US"/>
              </w:rPr>
              <w:t xml:space="preserve">if </w:t>
            </w:r>
            <w:proofErr w:type="spellStart"/>
            <w:r w:rsidRPr="00261EAC">
              <w:rPr>
                <w:lang w:val="en-US"/>
              </w:rPr>
              <w:t>mqtt_connected</w:t>
            </w:r>
            <w:proofErr w:type="spellEnd"/>
            <w:r w:rsidRPr="00261EAC">
              <w:rPr>
                <w:lang w:val="en-US"/>
              </w:rPr>
              <w:t>:</w:t>
            </w:r>
          </w:p>
          <w:p w14:paraId="58E115AE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61EAC">
              <w:rPr>
                <w:lang w:val="en-US"/>
              </w:rPr>
              <w:t>client.disconnect</w:t>
            </w:r>
            <w:proofErr w:type="spellEnd"/>
            <w:proofErr w:type="gramEnd"/>
            <w:r w:rsidRPr="00261EAC">
              <w:rPr>
                <w:lang w:val="en-US"/>
              </w:rPr>
              <w:t>()</w:t>
            </w:r>
          </w:p>
          <w:p w14:paraId="4E09949B" w14:textId="77777777" w:rsidR="00261EAC" w:rsidRPr="000153FF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</w:t>
            </w:r>
            <w:proofErr w:type="gramStart"/>
            <w:r w:rsidRPr="00261EAC">
              <w:rPr>
                <w:lang w:val="en-US"/>
              </w:rPr>
              <w:t>logger</w:t>
            </w:r>
            <w:r w:rsidRPr="000153FF">
              <w:rPr>
                <w:lang w:val="en-US"/>
              </w:rPr>
              <w:t>.</w:t>
            </w:r>
            <w:r w:rsidRPr="00261EAC">
              <w:rPr>
                <w:lang w:val="en-US"/>
              </w:rPr>
              <w:t>info</w:t>
            </w:r>
            <w:r w:rsidRPr="000153FF">
              <w:rPr>
                <w:lang w:val="en-US"/>
              </w:rPr>
              <w:t>(</w:t>
            </w:r>
            <w:proofErr w:type="gramEnd"/>
            <w:r w:rsidRPr="000153FF">
              <w:rPr>
                <w:lang w:val="en-US"/>
              </w:rPr>
              <w:t>"</w:t>
            </w:r>
            <w:r w:rsidRPr="00261EAC">
              <w:rPr>
                <w:lang w:val="en-US"/>
              </w:rPr>
              <w:t>MQTT</w:t>
            </w:r>
            <w:r w:rsidRPr="000153FF">
              <w:rPr>
                <w:lang w:val="en-US"/>
              </w:rPr>
              <w:t xml:space="preserve"> </w:t>
            </w:r>
            <w:r w:rsidRPr="00261EAC">
              <w:t>клиент</w:t>
            </w:r>
            <w:r w:rsidRPr="000153FF">
              <w:rPr>
                <w:lang w:val="en-US"/>
              </w:rPr>
              <w:t xml:space="preserve"> </w:t>
            </w:r>
            <w:proofErr w:type="spellStart"/>
            <w:r w:rsidRPr="00261EAC">
              <w:t>отключен</w:t>
            </w:r>
            <w:proofErr w:type="spellEnd"/>
            <w:r w:rsidRPr="000153FF">
              <w:rPr>
                <w:lang w:val="en-US"/>
              </w:rPr>
              <w:t>")</w:t>
            </w:r>
          </w:p>
          <w:p w14:paraId="6096DF1D" w14:textId="77777777" w:rsidR="00261EAC" w:rsidRPr="004C4683" w:rsidRDefault="00261EAC" w:rsidP="00261EAC">
            <w:pPr>
              <w:pStyle w:val="ae"/>
              <w:rPr>
                <w:lang w:val="en-US"/>
              </w:rPr>
            </w:pPr>
            <w:r w:rsidRPr="000153FF">
              <w:rPr>
                <w:lang w:val="en-US"/>
              </w:rPr>
              <w:t xml:space="preserve">    </w:t>
            </w:r>
            <w:r w:rsidRPr="00261EAC">
              <w:rPr>
                <w:lang w:val="en-US"/>
              </w:rPr>
              <w:t>except</w:t>
            </w:r>
            <w:r w:rsidRPr="004C4683">
              <w:rPr>
                <w:lang w:val="en-US"/>
              </w:rPr>
              <w:t xml:space="preserve"> </w:t>
            </w:r>
            <w:r w:rsidRPr="00261EAC">
              <w:rPr>
                <w:lang w:val="en-US"/>
              </w:rPr>
              <w:t>Exception</w:t>
            </w:r>
            <w:r w:rsidRPr="004C4683">
              <w:rPr>
                <w:lang w:val="en-US"/>
              </w:rPr>
              <w:t xml:space="preserve"> </w:t>
            </w:r>
            <w:r w:rsidRPr="00261EAC">
              <w:rPr>
                <w:lang w:val="en-US"/>
              </w:rPr>
              <w:t>as</w:t>
            </w:r>
            <w:r w:rsidRPr="004C4683">
              <w:rPr>
                <w:lang w:val="en-US"/>
              </w:rPr>
              <w:t xml:space="preserve"> </w:t>
            </w:r>
            <w:r w:rsidRPr="00261EAC">
              <w:rPr>
                <w:lang w:val="en-US"/>
              </w:rPr>
              <w:t>e</w:t>
            </w:r>
            <w:r w:rsidRPr="004C4683">
              <w:rPr>
                <w:lang w:val="en-US"/>
              </w:rPr>
              <w:t>:</w:t>
            </w:r>
          </w:p>
          <w:p w14:paraId="716089E0" w14:textId="16FA4F74" w:rsidR="00130E83" w:rsidRPr="004C4683" w:rsidRDefault="00261EAC" w:rsidP="00261EAC">
            <w:pPr>
              <w:pStyle w:val="ae"/>
              <w:rPr>
                <w:lang w:val="en-US"/>
              </w:rPr>
            </w:pPr>
            <w:r w:rsidRPr="004C4683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261EAC">
              <w:rPr>
                <w:lang w:val="en-US"/>
              </w:rPr>
              <w:t>logger</w:t>
            </w:r>
            <w:r w:rsidRPr="004C4683">
              <w:rPr>
                <w:lang w:val="en-US"/>
              </w:rPr>
              <w:t>.</w:t>
            </w:r>
            <w:r w:rsidRPr="00261EAC">
              <w:rPr>
                <w:lang w:val="en-US"/>
              </w:rPr>
              <w:t>error</w:t>
            </w:r>
            <w:proofErr w:type="spellEnd"/>
            <w:proofErr w:type="gramEnd"/>
            <w:r w:rsidRPr="004C4683">
              <w:rPr>
                <w:lang w:val="en-US"/>
              </w:rPr>
              <w:t>(</w:t>
            </w:r>
            <w:r w:rsidRPr="00261EAC">
              <w:rPr>
                <w:lang w:val="en-US"/>
              </w:rPr>
              <w:t>f</w:t>
            </w:r>
            <w:r w:rsidRPr="004C4683">
              <w:rPr>
                <w:lang w:val="en-US"/>
              </w:rPr>
              <w:t>"</w:t>
            </w:r>
            <w:r w:rsidRPr="00261EAC">
              <w:t>Ошибка</w:t>
            </w:r>
            <w:r w:rsidRPr="004C4683">
              <w:rPr>
                <w:lang w:val="en-US"/>
              </w:rPr>
              <w:t xml:space="preserve"> </w:t>
            </w:r>
            <w:r w:rsidRPr="00261EAC">
              <w:t>при</w:t>
            </w:r>
            <w:r w:rsidRPr="004C4683">
              <w:rPr>
                <w:lang w:val="en-US"/>
              </w:rPr>
              <w:t xml:space="preserve"> </w:t>
            </w:r>
            <w:r w:rsidRPr="00261EAC">
              <w:t>отключении</w:t>
            </w:r>
            <w:r w:rsidRPr="004C4683">
              <w:rPr>
                <w:lang w:val="en-US"/>
              </w:rPr>
              <w:t xml:space="preserve"> </w:t>
            </w:r>
            <w:r w:rsidRPr="00261EAC">
              <w:rPr>
                <w:lang w:val="en-US"/>
              </w:rPr>
              <w:t>MQTT</w:t>
            </w:r>
            <w:r w:rsidRPr="004C4683">
              <w:rPr>
                <w:lang w:val="en-US"/>
              </w:rPr>
              <w:t xml:space="preserve"> </w:t>
            </w:r>
            <w:r w:rsidRPr="00261EAC">
              <w:t>клиента</w:t>
            </w:r>
            <w:r w:rsidRPr="004C4683">
              <w:rPr>
                <w:lang w:val="en-US"/>
              </w:rPr>
              <w:t>: {</w:t>
            </w:r>
            <w:r w:rsidRPr="00261EAC">
              <w:rPr>
                <w:lang w:val="en-US"/>
              </w:rPr>
              <w:t>e</w:t>
            </w:r>
            <w:r w:rsidRPr="004C4683">
              <w:rPr>
                <w:lang w:val="en-US"/>
              </w:rPr>
              <w:t>}")</w:t>
            </w:r>
          </w:p>
        </w:tc>
      </w:tr>
    </w:tbl>
    <w:p w14:paraId="4CEA86F4" w14:textId="6E35054F" w:rsidR="00130E83" w:rsidRPr="004C4683" w:rsidRDefault="00130E83" w:rsidP="00130E83">
      <w:pPr>
        <w:spacing w:after="160" w:line="259" w:lineRule="auto"/>
        <w:ind w:firstLine="0"/>
        <w:jc w:val="left"/>
        <w:rPr>
          <w:lang w:val="en-US"/>
        </w:rPr>
      </w:pPr>
      <w:r w:rsidRPr="004C4683">
        <w:rPr>
          <w:lang w:val="en-US"/>
        </w:rPr>
        <w:br w:type="page"/>
      </w:r>
    </w:p>
    <w:p w14:paraId="5CB3B746" w14:textId="16B86EE7" w:rsidR="00130E83" w:rsidRDefault="00130E83" w:rsidP="00130E83">
      <w:pPr>
        <w:pStyle w:val="3"/>
        <w:ind w:left="0"/>
        <w:jc w:val="center"/>
      </w:pPr>
      <w:bookmarkStart w:id="29" w:name="_Toc195176757"/>
      <w:r>
        <w:lastRenderedPageBreak/>
        <w:t>Приложение Б</w:t>
      </w:r>
      <w:bookmarkEnd w:id="29"/>
    </w:p>
    <w:p w14:paraId="758AE0CD" w14:textId="21FCD821" w:rsidR="00130E83" w:rsidRPr="004C4683" w:rsidRDefault="00130E83" w:rsidP="00130E83">
      <w:pPr>
        <w:ind w:firstLine="0"/>
        <w:jc w:val="center"/>
      </w:pPr>
      <w:bookmarkStart w:id="30" w:name="_Toc194349234"/>
      <w:r>
        <w:t xml:space="preserve">Код класса, отвечающего за работу по </w:t>
      </w:r>
      <w:bookmarkEnd w:id="30"/>
      <w:proofErr w:type="spellStart"/>
      <w:r w:rsidR="004C4683">
        <w:rPr>
          <w:lang w:val="en-US"/>
        </w:rPr>
        <w:t>Websocket</w:t>
      </w:r>
      <w:proofErr w:type="spellEnd"/>
    </w:p>
    <w:tbl>
      <w:tblPr>
        <w:tblStyle w:val="af0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28"/>
      </w:tblGrid>
      <w:tr w:rsidR="00130E83" w14:paraId="68E7D4D6" w14:textId="77777777" w:rsidTr="00261EAC">
        <w:tc>
          <w:tcPr>
            <w:tcW w:w="96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DF19A6" w14:textId="77777777" w:rsidR="00130E83" w:rsidRPr="00F35F0D" w:rsidRDefault="00130E83" w:rsidP="00A07D41">
            <w:pPr>
              <w:pStyle w:val="a6"/>
            </w:pPr>
            <w:r>
              <w:t>Листинг 3.1 — Создание таблиц</w:t>
            </w:r>
          </w:p>
        </w:tc>
      </w:tr>
      <w:tr w:rsidR="00130E83" w:rsidRPr="004C4683" w14:paraId="50CFDD52" w14:textId="77777777" w:rsidTr="00261EAC">
        <w:tc>
          <w:tcPr>
            <w:tcW w:w="9628" w:type="dxa"/>
            <w:tcBorders>
              <w:top w:val="single" w:sz="4" w:space="0" w:color="auto"/>
              <w:bottom w:val="nil"/>
            </w:tcBorders>
          </w:tcPr>
          <w:p w14:paraId="750A8BEF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class </w:t>
            </w:r>
            <w:proofErr w:type="spellStart"/>
            <w:r w:rsidRPr="00261EAC">
              <w:rPr>
                <w:lang w:val="en-US"/>
              </w:rPr>
              <w:t>ConnectionManager</w:t>
            </w:r>
            <w:proofErr w:type="spellEnd"/>
            <w:r w:rsidRPr="00261EAC">
              <w:rPr>
                <w:lang w:val="en-US"/>
              </w:rPr>
              <w:t>:</w:t>
            </w:r>
          </w:p>
          <w:p w14:paraId="30A748D6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def __</w:t>
            </w:r>
            <w:proofErr w:type="spellStart"/>
            <w:r w:rsidRPr="00261EAC">
              <w:rPr>
                <w:lang w:val="en-US"/>
              </w:rPr>
              <w:t>init</w:t>
            </w:r>
            <w:proofErr w:type="spellEnd"/>
            <w:r w:rsidRPr="00261EAC">
              <w:rPr>
                <w:lang w:val="en-US"/>
              </w:rPr>
              <w:t>__(self):</w:t>
            </w:r>
          </w:p>
          <w:p w14:paraId="1CA1FAB5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# </w:t>
            </w:r>
            <w:proofErr w:type="spellStart"/>
            <w:r w:rsidRPr="00261EAC">
              <w:rPr>
                <w:lang w:val="en-US"/>
              </w:rPr>
              <w:t>Словарь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подключений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по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группам</w:t>
            </w:r>
            <w:proofErr w:type="spellEnd"/>
          </w:p>
          <w:p w14:paraId="0D1BB7BE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261EAC">
              <w:rPr>
                <w:lang w:val="en-US"/>
              </w:rPr>
              <w:t>self.active</w:t>
            </w:r>
            <w:proofErr w:type="gramEnd"/>
            <w:r w:rsidRPr="00261EAC">
              <w:rPr>
                <w:lang w:val="en-US"/>
              </w:rPr>
              <w:t>_connections</w:t>
            </w:r>
            <w:proofErr w:type="spellEnd"/>
            <w:r w:rsidRPr="00261EAC">
              <w:rPr>
                <w:lang w:val="en-US"/>
              </w:rPr>
              <w:t xml:space="preserve">: </w:t>
            </w:r>
            <w:proofErr w:type="spellStart"/>
            <w:r w:rsidRPr="00261EAC">
              <w:rPr>
                <w:lang w:val="en-US"/>
              </w:rPr>
              <w:t>Dict</w:t>
            </w:r>
            <w:proofErr w:type="spellEnd"/>
            <w:r w:rsidRPr="00261EAC">
              <w:rPr>
                <w:lang w:val="en-US"/>
              </w:rPr>
              <w:t>[str, List[WebSocket]] = {}</w:t>
            </w:r>
          </w:p>
          <w:p w14:paraId="7B649A29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# </w:t>
            </w:r>
            <w:proofErr w:type="spellStart"/>
            <w:r w:rsidRPr="00261EAC">
              <w:rPr>
                <w:lang w:val="en-US"/>
              </w:rPr>
              <w:t>Задачи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для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отправки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данных</w:t>
            </w:r>
            <w:proofErr w:type="spellEnd"/>
          </w:p>
          <w:p w14:paraId="5D7B0231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261EAC">
              <w:rPr>
                <w:lang w:val="en-US"/>
              </w:rPr>
              <w:t>self.tasks</w:t>
            </w:r>
            <w:proofErr w:type="spellEnd"/>
            <w:proofErr w:type="gramEnd"/>
            <w:r w:rsidRPr="00261EAC">
              <w:rPr>
                <w:lang w:val="en-US"/>
              </w:rPr>
              <w:t xml:space="preserve">: </w:t>
            </w:r>
            <w:proofErr w:type="spellStart"/>
            <w:r w:rsidRPr="00261EAC">
              <w:rPr>
                <w:lang w:val="en-US"/>
              </w:rPr>
              <w:t>Dict</w:t>
            </w:r>
            <w:proofErr w:type="spellEnd"/>
            <w:r w:rsidRPr="00261EAC">
              <w:rPr>
                <w:lang w:val="en-US"/>
              </w:rPr>
              <w:t xml:space="preserve">[str, </w:t>
            </w:r>
            <w:proofErr w:type="spellStart"/>
            <w:r w:rsidRPr="00261EAC">
              <w:rPr>
                <w:lang w:val="en-US"/>
              </w:rPr>
              <w:t>asyncio.Task</w:t>
            </w:r>
            <w:proofErr w:type="spellEnd"/>
            <w:r w:rsidRPr="00261EAC">
              <w:rPr>
                <w:lang w:val="en-US"/>
              </w:rPr>
              <w:t>] = {}</w:t>
            </w:r>
          </w:p>
          <w:p w14:paraId="530FEFD6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</w:t>
            </w:r>
          </w:p>
          <w:p w14:paraId="2570BD02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async def </w:t>
            </w:r>
            <w:proofErr w:type="gramStart"/>
            <w:r w:rsidRPr="00261EAC">
              <w:rPr>
                <w:lang w:val="en-US"/>
              </w:rPr>
              <w:t>connect(</w:t>
            </w:r>
            <w:proofErr w:type="gramEnd"/>
            <w:r w:rsidRPr="00261EAC">
              <w:rPr>
                <w:lang w:val="en-US"/>
              </w:rPr>
              <w:t xml:space="preserve">self, </w:t>
            </w:r>
            <w:proofErr w:type="spellStart"/>
            <w:r w:rsidRPr="00261EAC">
              <w:rPr>
                <w:lang w:val="en-US"/>
              </w:rPr>
              <w:t>websocket</w:t>
            </w:r>
            <w:proofErr w:type="spellEnd"/>
            <w:r w:rsidRPr="00261EAC">
              <w:rPr>
                <w:lang w:val="en-US"/>
              </w:rPr>
              <w:t>: WebSocket, group: str):</w:t>
            </w:r>
          </w:p>
          <w:p w14:paraId="710FCE84" w14:textId="67B760D8" w:rsidR="00261EAC" w:rsidRPr="00261EAC" w:rsidRDefault="00261EAC" w:rsidP="00261EAC">
            <w:pPr>
              <w:pStyle w:val="ae"/>
            </w:pPr>
            <w:r w:rsidRPr="00261EAC">
              <w:rPr>
                <w:lang w:val="en-US"/>
              </w:rPr>
              <w:t xml:space="preserve">        </w:t>
            </w:r>
            <w:r w:rsidR="004C4683" w:rsidRPr="00BB4E12">
              <w:t xml:space="preserve"># </w:t>
            </w:r>
            <w:r w:rsidRPr="00261EAC">
              <w:t>Подключение нового клиента</w:t>
            </w:r>
          </w:p>
          <w:p w14:paraId="06728129" w14:textId="77777777" w:rsidR="00261EAC" w:rsidRPr="004C4683" w:rsidRDefault="00261EAC" w:rsidP="00261EAC">
            <w:pPr>
              <w:pStyle w:val="ae"/>
            </w:pPr>
            <w:r w:rsidRPr="00261EAC">
              <w:t xml:space="preserve">        </w:t>
            </w:r>
            <w:r w:rsidRPr="00261EAC">
              <w:rPr>
                <w:lang w:val="en-US"/>
              </w:rPr>
              <w:t>await</w:t>
            </w:r>
            <w:r w:rsidRPr="004C4683">
              <w:t xml:space="preserve"> </w:t>
            </w:r>
            <w:proofErr w:type="spellStart"/>
            <w:proofErr w:type="gramStart"/>
            <w:r w:rsidRPr="00261EAC">
              <w:rPr>
                <w:lang w:val="en-US"/>
              </w:rPr>
              <w:t>websocket</w:t>
            </w:r>
            <w:proofErr w:type="spellEnd"/>
            <w:r w:rsidRPr="004C4683">
              <w:t>.</w:t>
            </w:r>
            <w:r w:rsidRPr="00261EAC">
              <w:rPr>
                <w:lang w:val="en-US"/>
              </w:rPr>
              <w:t>accept</w:t>
            </w:r>
            <w:proofErr w:type="gramEnd"/>
            <w:r w:rsidRPr="004C4683">
              <w:t>()</w:t>
            </w:r>
          </w:p>
          <w:p w14:paraId="71D1C840" w14:textId="77777777" w:rsidR="00261EAC" w:rsidRPr="004C4683" w:rsidRDefault="00261EAC" w:rsidP="00261EAC">
            <w:pPr>
              <w:pStyle w:val="ae"/>
            </w:pPr>
            <w:r w:rsidRPr="004C4683">
              <w:t xml:space="preserve">        </w:t>
            </w:r>
          </w:p>
          <w:p w14:paraId="17FC2E99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4C4683">
              <w:t xml:space="preserve">        </w:t>
            </w:r>
            <w:r w:rsidRPr="00261EAC">
              <w:rPr>
                <w:lang w:val="en-US"/>
              </w:rPr>
              <w:t xml:space="preserve">if group not in </w:t>
            </w:r>
            <w:proofErr w:type="spellStart"/>
            <w:proofErr w:type="gramStart"/>
            <w:r w:rsidRPr="00261EAC">
              <w:rPr>
                <w:lang w:val="en-US"/>
              </w:rPr>
              <w:t>self.active</w:t>
            </w:r>
            <w:proofErr w:type="gramEnd"/>
            <w:r w:rsidRPr="00261EAC">
              <w:rPr>
                <w:lang w:val="en-US"/>
              </w:rPr>
              <w:t>_connections</w:t>
            </w:r>
            <w:proofErr w:type="spellEnd"/>
            <w:r w:rsidRPr="00261EAC">
              <w:rPr>
                <w:lang w:val="en-US"/>
              </w:rPr>
              <w:t>:</w:t>
            </w:r>
          </w:p>
          <w:p w14:paraId="40945410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61EAC">
              <w:rPr>
                <w:lang w:val="en-US"/>
              </w:rPr>
              <w:t>self.active</w:t>
            </w:r>
            <w:proofErr w:type="gramEnd"/>
            <w:r w:rsidRPr="00261EAC">
              <w:rPr>
                <w:lang w:val="en-US"/>
              </w:rPr>
              <w:t>_connections</w:t>
            </w:r>
            <w:proofErr w:type="spellEnd"/>
            <w:r w:rsidRPr="00261EAC">
              <w:rPr>
                <w:lang w:val="en-US"/>
              </w:rPr>
              <w:t>[group] = []</w:t>
            </w:r>
          </w:p>
          <w:p w14:paraId="1569B14C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</w:t>
            </w:r>
          </w:p>
          <w:p w14:paraId="12C36F07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261EAC">
              <w:rPr>
                <w:lang w:val="en-US"/>
              </w:rPr>
              <w:t>self.active</w:t>
            </w:r>
            <w:proofErr w:type="gramEnd"/>
            <w:r w:rsidRPr="00261EAC">
              <w:rPr>
                <w:lang w:val="en-US"/>
              </w:rPr>
              <w:t>_connections</w:t>
            </w:r>
            <w:proofErr w:type="spellEnd"/>
            <w:r w:rsidRPr="00261EAC">
              <w:rPr>
                <w:lang w:val="en-US"/>
              </w:rPr>
              <w:t>[group].append(</w:t>
            </w:r>
            <w:proofErr w:type="spellStart"/>
            <w:r w:rsidRPr="00261EAC">
              <w:rPr>
                <w:lang w:val="en-US"/>
              </w:rPr>
              <w:t>websocket</w:t>
            </w:r>
            <w:proofErr w:type="spellEnd"/>
            <w:r w:rsidRPr="00261EAC">
              <w:rPr>
                <w:lang w:val="en-US"/>
              </w:rPr>
              <w:t>)</w:t>
            </w:r>
          </w:p>
          <w:p w14:paraId="6E871EC8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</w:t>
            </w:r>
            <w:proofErr w:type="gramStart"/>
            <w:r w:rsidRPr="00261EAC">
              <w:rPr>
                <w:lang w:val="en-US"/>
              </w:rPr>
              <w:t>logger.info(</w:t>
            </w:r>
            <w:proofErr w:type="spellStart"/>
            <w:proofErr w:type="gramEnd"/>
            <w:r w:rsidRPr="00261EAC">
              <w:rPr>
                <w:lang w:val="en-US"/>
              </w:rPr>
              <w:t>f"Клиент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подключен</w:t>
            </w:r>
            <w:proofErr w:type="spellEnd"/>
            <w:r w:rsidRPr="00261EAC">
              <w:rPr>
                <w:lang w:val="en-US"/>
              </w:rPr>
              <w:t xml:space="preserve"> к </w:t>
            </w:r>
            <w:proofErr w:type="spellStart"/>
            <w:r w:rsidRPr="00261EAC">
              <w:rPr>
                <w:lang w:val="en-US"/>
              </w:rPr>
              <w:t>группе</w:t>
            </w:r>
            <w:proofErr w:type="spellEnd"/>
            <w:r w:rsidRPr="00261EAC">
              <w:rPr>
                <w:lang w:val="en-US"/>
              </w:rPr>
              <w:t xml:space="preserve"> {group}, </w:t>
            </w:r>
            <w:proofErr w:type="spellStart"/>
            <w:r w:rsidRPr="00261EAC">
              <w:rPr>
                <w:lang w:val="en-US"/>
              </w:rPr>
              <w:t>всего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подключений</w:t>
            </w:r>
            <w:proofErr w:type="spellEnd"/>
            <w:r w:rsidRPr="00261EAC">
              <w:rPr>
                <w:lang w:val="en-US"/>
              </w:rPr>
              <w:t>: {</w:t>
            </w:r>
            <w:proofErr w:type="spellStart"/>
            <w:r w:rsidRPr="00261EAC">
              <w:rPr>
                <w:lang w:val="en-US"/>
              </w:rPr>
              <w:t>len</w:t>
            </w:r>
            <w:proofErr w:type="spellEnd"/>
            <w:r w:rsidRPr="00261EAC">
              <w:rPr>
                <w:lang w:val="en-US"/>
              </w:rPr>
              <w:t>(</w:t>
            </w:r>
            <w:proofErr w:type="spellStart"/>
            <w:r w:rsidRPr="00261EAC">
              <w:rPr>
                <w:lang w:val="en-US"/>
              </w:rPr>
              <w:t>self.active_connections</w:t>
            </w:r>
            <w:proofErr w:type="spellEnd"/>
            <w:r w:rsidRPr="00261EAC">
              <w:rPr>
                <w:lang w:val="en-US"/>
              </w:rPr>
              <w:t>[group])}")</w:t>
            </w:r>
          </w:p>
          <w:p w14:paraId="50B4C42F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</w:t>
            </w:r>
          </w:p>
          <w:p w14:paraId="41D71DB5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def </w:t>
            </w:r>
            <w:proofErr w:type="gramStart"/>
            <w:r w:rsidRPr="00261EAC">
              <w:rPr>
                <w:lang w:val="en-US"/>
              </w:rPr>
              <w:t>disconnect(</w:t>
            </w:r>
            <w:proofErr w:type="gramEnd"/>
            <w:r w:rsidRPr="00261EAC">
              <w:rPr>
                <w:lang w:val="en-US"/>
              </w:rPr>
              <w:t xml:space="preserve">self, </w:t>
            </w:r>
            <w:proofErr w:type="spellStart"/>
            <w:r w:rsidRPr="00261EAC">
              <w:rPr>
                <w:lang w:val="en-US"/>
              </w:rPr>
              <w:t>websocket</w:t>
            </w:r>
            <w:proofErr w:type="spellEnd"/>
            <w:r w:rsidRPr="00261EAC">
              <w:rPr>
                <w:lang w:val="en-US"/>
              </w:rPr>
              <w:t>: WebSocket, group: str):</w:t>
            </w:r>
          </w:p>
          <w:p w14:paraId="749B9266" w14:textId="77550AD4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</w:t>
            </w:r>
            <w:r w:rsidR="004C4683">
              <w:rPr>
                <w:lang w:val="en-US"/>
              </w:rPr>
              <w:t xml:space="preserve"># </w:t>
            </w:r>
            <w:proofErr w:type="spellStart"/>
            <w:r w:rsidRPr="00261EAC">
              <w:rPr>
                <w:lang w:val="en-US"/>
              </w:rPr>
              <w:t>Отключение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клиента</w:t>
            </w:r>
            <w:proofErr w:type="spellEnd"/>
          </w:p>
          <w:p w14:paraId="0F4C579B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if group in </w:t>
            </w:r>
            <w:proofErr w:type="spellStart"/>
            <w:proofErr w:type="gramStart"/>
            <w:r w:rsidRPr="00261EAC">
              <w:rPr>
                <w:lang w:val="en-US"/>
              </w:rPr>
              <w:t>self.active</w:t>
            </w:r>
            <w:proofErr w:type="gramEnd"/>
            <w:r w:rsidRPr="00261EAC">
              <w:rPr>
                <w:lang w:val="en-US"/>
              </w:rPr>
              <w:t>_connections</w:t>
            </w:r>
            <w:proofErr w:type="spellEnd"/>
            <w:r w:rsidRPr="00261EAC">
              <w:rPr>
                <w:lang w:val="en-US"/>
              </w:rPr>
              <w:t>:</w:t>
            </w:r>
          </w:p>
          <w:p w14:paraId="7EC99538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if </w:t>
            </w:r>
            <w:proofErr w:type="spellStart"/>
            <w:r w:rsidRPr="00261EAC">
              <w:rPr>
                <w:lang w:val="en-US"/>
              </w:rPr>
              <w:t>websocket</w:t>
            </w:r>
            <w:proofErr w:type="spellEnd"/>
            <w:r w:rsidRPr="00261EAC">
              <w:rPr>
                <w:lang w:val="en-US"/>
              </w:rPr>
              <w:t xml:space="preserve"> in </w:t>
            </w:r>
            <w:proofErr w:type="spellStart"/>
            <w:proofErr w:type="gramStart"/>
            <w:r w:rsidRPr="00261EAC">
              <w:rPr>
                <w:lang w:val="en-US"/>
              </w:rPr>
              <w:t>self.active</w:t>
            </w:r>
            <w:proofErr w:type="gramEnd"/>
            <w:r w:rsidRPr="00261EAC">
              <w:rPr>
                <w:lang w:val="en-US"/>
              </w:rPr>
              <w:t>_connections</w:t>
            </w:r>
            <w:proofErr w:type="spellEnd"/>
            <w:r w:rsidRPr="00261EAC">
              <w:rPr>
                <w:lang w:val="en-US"/>
              </w:rPr>
              <w:t>[group]:</w:t>
            </w:r>
          </w:p>
          <w:p w14:paraId="166E833A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61EAC">
              <w:rPr>
                <w:lang w:val="en-US"/>
              </w:rPr>
              <w:t>self.active</w:t>
            </w:r>
            <w:proofErr w:type="gramEnd"/>
            <w:r w:rsidRPr="00261EAC">
              <w:rPr>
                <w:lang w:val="en-US"/>
              </w:rPr>
              <w:t>_connections</w:t>
            </w:r>
            <w:proofErr w:type="spellEnd"/>
            <w:r w:rsidRPr="00261EAC">
              <w:rPr>
                <w:lang w:val="en-US"/>
              </w:rPr>
              <w:t>[group].remove(</w:t>
            </w:r>
            <w:proofErr w:type="spellStart"/>
            <w:r w:rsidRPr="00261EAC">
              <w:rPr>
                <w:lang w:val="en-US"/>
              </w:rPr>
              <w:t>websocket</w:t>
            </w:r>
            <w:proofErr w:type="spellEnd"/>
            <w:r w:rsidRPr="00261EAC">
              <w:rPr>
                <w:lang w:val="en-US"/>
              </w:rPr>
              <w:t>)</w:t>
            </w:r>
          </w:p>
          <w:p w14:paraId="28AD018B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</w:t>
            </w:r>
            <w:proofErr w:type="gramStart"/>
            <w:r w:rsidRPr="00261EAC">
              <w:rPr>
                <w:lang w:val="en-US"/>
              </w:rPr>
              <w:t>logger.info(</w:t>
            </w:r>
            <w:proofErr w:type="spellStart"/>
            <w:proofErr w:type="gramEnd"/>
            <w:r w:rsidRPr="00261EAC">
              <w:rPr>
                <w:lang w:val="en-US"/>
              </w:rPr>
              <w:t>f"Клиент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отключен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от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группы</w:t>
            </w:r>
            <w:proofErr w:type="spellEnd"/>
            <w:r w:rsidRPr="00261EAC">
              <w:rPr>
                <w:lang w:val="en-US"/>
              </w:rPr>
              <w:t xml:space="preserve"> {group}, </w:t>
            </w:r>
            <w:proofErr w:type="spellStart"/>
            <w:r w:rsidRPr="00261EAC">
              <w:rPr>
                <w:lang w:val="en-US"/>
              </w:rPr>
              <w:t>осталось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подключений</w:t>
            </w:r>
            <w:proofErr w:type="spellEnd"/>
            <w:r w:rsidRPr="00261EAC">
              <w:rPr>
                <w:lang w:val="en-US"/>
              </w:rPr>
              <w:t>: {</w:t>
            </w:r>
            <w:proofErr w:type="spellStart"/>
            <w:r w:rsidRPr="00261EAC">
              <w:rPr>
                <w:lang w:val="en-US"/>
              </w:rPr>
              <w:t>len</w:t>
            </w:r>
            <w:proofErr w:type="spellEnd"/>
            <w:r w:rsidRPr="00261EAC">
              <w:rPr>
                <w:lang w:val="en-US"/>
              </w:rPr>
              <w:t>(</w:t>
            </w:r>
            <w:proofErr w:type="spellStart"/>
            <w:r w:rsidRPr="00261EAC">
              <w:rPr>
                <w:lang w:val="en-US"/>
              </w:rPr>
              <w:t>self.active_connections</w:t>
            </w:r>
            <w:proofErr w:type="spellEnd"/>
            <w:r w:rsidRPr="00261EAC">
              <w:rPr>
                <w:lang w:val="en-US"/>
              </w:rPr>
              <w:t>[group])}")</w:t>
            </w:r>
          </w:p>
          <w:p w14:paraId="1020F130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</w:t>
            </w:r>
          </w:p>
          <w:p w14:paraId="5AD1810C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async def </w:t>
            </w:r>
            <w:proofErr w:type="spellStart"/>
            <w:r w:rsidRPr="00261EAC">
              <w:rPr>
                <w:lang w:val="en-US"/>
              </w:rPr>
              <w:t>send_personal_</w:t>
            </w:r>
            <w:proofErr w:type="gramStart"/>
            <w:r w:rsidRPr="00261EAC">
              <w:rPr>
                <w:lang w:val="en-US"/>
              </w:rPr>
              <w:t>message</w:t>
            </w:r>
            <w:proofErr w:type="spellEnd"/>
            <w:r w:rsidRPr="00261EAC">
              <w:rPr>
                <w:lang w:val="en-US"/>
              </w:rPr>
              <w:t>(</w:t>
            </w:r>
            <w:proofErr w:type="gramEnd"/>
            <w:r w:rsidRPr="00261EAC">
              <w:rPr>
                <w:lang w:val="en-US"/>
              </w:rPr>
              <w:t xml:space="preserve">self, message: </w:t>
            </w:r>
            <w:proofErr w:type="spellStart"/>
            <w:r w:rsidRPr="00261EAC">
              <w:rPr>
                <w:lang w:val="en-US"/>
              </w:rPr>
              <w:t>dict</w:t>
            </w:r>
            <w:proofErr w:type="spellEnd"/>
            <w:r w:rsidRPr="00261EAC">
              <w:rPr>
                <w:lang w:val="en-US"/>
              </w:rPr>
              <w:t xml:space="preserve">, </w:t>
            </w:r>
            <w:proofErr w:type="spellStart"/>
            <w:r w:rsidRPr="00261EAC">
              <w:rPr>
                <w:lang w:val="en-US"/>
              </w:rPr>
              <w:t>websocket</w:t>
            </w:r>
            <w:proofErr w:type="spellEnd"/>
            <w:r w:rsidRPr="00261EAC">
              <w:rPr>
                <w:lang w:val="en-US"/>
              </w:rPr>
              <w:t>: WebSocket):</w:t>
            </w:r>
          </w:p>
          <w:p w14:paraId="3250958F" w14:textId="33706E93" w:rsidR="00261EAC" w:rsidRPr="00261EAC" w:rsidRDefault="00261EAC" w:rsidP="00261EAC">
            <w:pPr>
              <w:pStyle w:val="ae"/>
            </w:pPr>
            <w:r w:rsidRPr="00261EAC">
              <w:rPr>
                <w:lang w:val="en-US"/>
              </w:rPr>
              <w:t xml:space="preserve">        </w:t>
            </w:r>
            <w:r w:rsidR="004C4683" w:rsidRPr="00BB4E12">
              <w:t xml:space="preserve"># </w:t>
            </w:r>
            <w:r w:rsidRPr="00261EAC">
              <w:t>Отправка сообщения конкретному клиенту</w:t>
            </w:r>
          </w:p>
          <w:p w14:paraId="58864D83" w14:textId="77777777" w:rsidR="00261EAC" w:rsidRPr="00261EAC" w:rsidRDefault="00261EAC" w:rsidP="00261EAC">
            <w:pPr>
              <w:pStyle w:val="ae"/>
            </w:pPr>
            <w:r w:rsidRPr="00261EAC">
              <w:t xml:space="preserve">        </w:t>
            </w:r>
            <w:r w:rsidRPr="00261EAC">
              <w:rPr>
                <w:lang w:val="en-US"/>
              </w:rPr>
              <w:t>try</w:t>
            </w:r>
            <w:r w:rsidRPr="00261EAC">
              <w:t>:</w:t>
            </w:r>
          </w:p>
          <w:p w14:paraId="33588E21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t xml:space="preserve">            </w:t>
            </w:r>
            <w:r w:rsidRPr="00261EAC">
              <w:rPr>
                <w:lang w:val="en-US"/>
              </w:rPr>
              <w:t xml:space="preserve">await </w:t>
            </w:r>
            <w:proofErr w:type="spellStart"/>
            <w:proofErr w:type="gramStart"/>
            <w:r w:rsidRPr="00261EAC">
              <w:rPr>
                <w:lang w:val="en-US"/>
              </w:rPr>
              <w:t>websocket.send</w:t>
            </w:r>
            <w:proofErr w:type="gramEnd"/>
            <w:r w:rsidRPr="00261EAC">
              <w:rPr>
                <w:lang w:val="en-US"/>
              </w:rPr>
              <w:t>_json</w:t>
            </w:r>
            <w:proofErr w:type="spellEnd"/>
            <w:r w:rsidRPr="00261EAC">
              <w:rPr>
                <w:lang w:val="en-US"/>
              </w:rPr>
              <w:t>(message)</w:t>
            </w:r>
          </w:p>
          <w:p w14:paraId="67516546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except Exception as e:</w:t>
            </w:r>
          </w:p>
          <w:p w14:paraId="38A70DBD" w14:textId="77777777" w:rsidR="00261EAC" w:rsidRPr="004C4683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61EAC">
              <w:rPr>
                <w:lang w:val="en-US"/>
              </w:rPr>
              <w:t>logger</w:t>
            </w:r>
            <w:r w:rsidRPr="004C4683">
              <w:rPr>
                <w:lang w:val="en-US"/>
              </w:rPr>
              <w:t>.</w:t>
            </w:r>
            <w:r w:rsidRPr="00261EAC">
              <w:rPr>
                <w:lang w:val="en-US"/>
              </w:rPr>
              <w:t>error</w:t>
            </w:r>
            <w:proofErr w:type="spellEnd"/>
            <w:proofErr w:type="gramEnd"/>
            <w:r w:rsidRPr="004C4683">
              <w:rPr>
                <w:lang w:val="en-US"/>
              </w:rPr>
              <w:t>(</w:t>
            </w:r>
            <w:r w:rsidRPr="00261EAC">
              <w:rPr>
                <w:lang w:val="en-US"/>
              </w:rPr>
              <w:t>f</w:t>
            </w:r>
            <w:r w:rsidRPr="004C4683">
              <w:rPr>
                <w:lang w:val="en-US"/>
              </w:rPr>
              <w:t>"</w:t>
            </w:r>
            <w:r w:rsidRPr="000153FF">
              <w:t>Ошибка</w:t>
            </w:r>
            <w:r w:rsidRPr="004C4683">
              <w:rPr>
                <w:lang w:val="en-US"/>
              </w:rPr>
              <w:t xml:space="preserve"> </w:t>
            </w:r>
            <w:r w:rsidRPr="000153FF">
              <w:t>отправки</w:t>
            </w:r>
            <w:r w:rsidRPr="004C4683">
              <w:rPr>
                <w:lang w:val="en-US"/>
              </w:rPr>
              <w:t xml:space="preserve"> </w:t>
            </w:r>
            <w:r w:rsidRPr="000153FF">
              <w:t>сообщения</w:t>
            </w:r>
            <w:r w:rsidRPr="004C4683">
              <w:rPr>
                <w:lang w:val="en-US"/>
              </w:rPr>
              <w:t>: {</w:t>
            </w:r>
            <w:r w:rsidRPr="00261EAC">
              <w:rPr>
                <w:lang w:val="en-US"/>
              </w:rPr>
              <w:t>e</w:t>
            </w:r>
            <w:r w:rsidRPr="004C4683">
              <w:rPr>
                <w:lang w:val="en-US"/>
              </w:rPr>
              <w:t>}")</w:t>
            </w:r>
          </w:p>
          <w:p w14:paraId="7BC6E74B" w14:textId="77777777" w:rsidR="00261EAC" w:rsidRPr="004C4683" w:rsidRDefault="00261EAC" w:rsidP="00261EAC">
            <w:pPr>
              <w:pStyle w:val="ae"/>
              <w:rPr>
                <w:lang w:val="en-US"/>
              </w:rPr>
            </w:pPr>
            <w:r w:rsidRPr="004C4683">
              <w:rPr>
                <w:lang w:val="en-US"/>
              </w:rPr>
              <w:t xml:space="preserve">    </w:t>
            </w:r>
          </w:p>
          <w:p w14:paraId="7FE7B91B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4C4683">
              <w:rPr>
                <w:lang w:val="en-US"/>
              </w:rPr>
              <w:t xml:space="preserve">    </w:t>
            </w:r>
            <w:r w:rsidRPr="00261EAC">
              <w:rPr>
                <w:lang w:val="en-US"/>
              </w:rPr>
              <w:t xml:space="preserve">async def </w:t>
            </w:r>
            <w:proofErr w:type="gramStart"/>
            <w:r w:rsidRPr="00261EAC">
              <w:rPr>
                <w:lang w:val="en-US"/>
              </w:rPr>
              <w:t>broadcast(</w:t>
            </w:r>
            <w:proofErr w:type="gramEnd"/>
            <w:r w:rsidRPr="00261EAC">
              <w:rPr>
                <w:lang w:val="en-US"/>
              </w:rPr>
              <w:t xml:space="preserve">self, message: </w:t>
            </w:r>
            <w:proofErr w:type="spellStart"/>
            <w:r w:rsidRPr="00261EAC">
              <w:rPr>
                <w:lang w:val="en-US"/>
              </w:rPr>
              <w:t>dict</w:t>
            </w:r>
            <w:proofErr w:type="spellEnd"/>
            <w:r w:rsidRPr="00261EAC">
              <w:rPr>
                <w:lang w:val="en-US"/>
              </w:rPr>
              <w:t>, group: str):</w:t>
            </w:r>
          </w:p>
          <w:p w14:paraId="77B52DC0" w14:textId="4232A6DA" w:rsidR="00261EAC" w:rsidRPr="00261EAC" w:rsidRDefault="00261EAC" w:rsidP="00261EAC">
            <w:pPr>
              <w:pStyle w:val="ae"/>
            </w:pPr>
            <w:r w:rsidRPr="00BB4E12">
              <w:rPr>
                <w:lang w:val="en-US"/>
              </w:rPr>
              <w:t xml:space="preserve">        </w:t>
            </w:r>
            <w:r w:rsidR="004C4683" w:rsidRPr="004C4683">
              <w:t xml:space="preserve"># </w:t>
            </w:r>
            <w:r w:rsidRPr="00261EAC">
              <w:t xml:space="preserve">Отправка сообщения всем </w:t>
            </w:r>
            <w:proofErr w:type="spellStart"/>
            <w:r w:rsidRPr="00261EAC">
              <w:t>подключенным</w:t>
            </w:r>
            <w:proofErr w:type="spellEnd"/>
            <w:r w:rsidRPr="00261EAC">
              <w:t xml:space="preserve"> клиентам группы</w:t>
            </w:r>
          </w:p>
          <w:p w14:paraId="7CA92325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BB4E12">
              <w:t xml:space="preserve">        </w:t>
            </w:r>
            <w:r w:rsidRPr="00261EAC">
              <w:rPr>
                <w:lang w:val="en-US"/>
              </w:rPr>
              <w:t xml:space="preserve">if group not in </w:t>
            </w:r>
            <w:proofErr w:type="spellStart"/>
            <w:proofErr w:type="gramStart"/>
            <w:r w:rsidRPr="00261EAC">
              <w:rPr>
                <w:lang w:val="en-US"/>
              </w:rPr>
              <w:t>self.active</w:t>
            </w:r>
            <w:proofErr w:type="gramEnd"/>
            <w:r w:rsidRPr="00261EAC">
              <w:rPr>
                <w:lang w:val="en-US"/>
              </w:rPr>
              <w:t>_connections</w:t>
            </w:r>
            <w:proofErr w:type="spellEnd"/>
            <w:r w:rsidRPr="00261EAC">
              <w:rPr>
                <w:lang w:val="en-US"/>
              </w:rPr>
              <w:t>:</w:t>
            </w:r>
          </w:p>
          <w:p w14:paraId="7FB64124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return</w:t>
            </w:r>
          </w:p>
          <w:p w14:paraId="0DEE0847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</w:t>
            </w:r>
          </w:p>
          <w:p w14:paraId="7FC04B8E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disconnected = []</w:t>
            </w:r>
          </w:p>
          <w:p w14:paraId="0F1F7688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for connection in </w:t>
            </w:r>
            <w:proofErr w:type="spellStart"/>
            <w:proofErr w:type="gramStart"/>
            <w:r w:rsidRPr="00261EAC">
              <w:rPr>
                <w:lang w:val="en-US"/>
              </w:rPr>
              <w:t>self.active</w:t>
            </w:r>
            <w:proofErr w:type="gramEnd"/>
            <w:r w:rsidRPr="00261EAC">
              <w:rPr>
                <w:lang w:val="en-US"/>
              </w:rPr>
              <w:t>_connections</w:t>
            </w:r>
            <w:proofErr w:type="spellEnd"/>
            <w:r w:rsidRPr="00261EAC">
              <w:rPr>
                <w:lang w:val="en-US"/>
              </w:rPr>
              <w:t>[group]:</w:t>
            </w:r>
          </w:p>
          <w:p w14:paraId="45130145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try:</w:t>
            </w:r>
          </w:p>
          <w:p w14:paraId="052480F2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await </w:t>
            </w:r>
            <w:proofErr w:type="spellStart"/>
            <w:proofErr w:type="gramStart"/>
            <w:r w:rsidRPr="00261EAC">
              <w:rPr>
                <w:lang w:val="en-US"/>
              </w:rPr>
              <w:t>connection.send</w:t>
            </w:r>
            <w:proofErr w:type="gramEnd"/>
            <w:r w:rsidRPr="00261EAC">
              <w:rPr>
                <w:lang w:val="en-US"/>
              </w:rPr>
              <w:t>_json</w:t>
            </w:r>
            <w:proofErr w:type="spellEnd"/>
            <w:r w:rsidRPr="00261EAC">
              <w:rPr>
                <w:lang w:val="en-US"/>
              </w:rPr>
              <w:t>(message)</w:t>
            </w:r>
          </w:p>
          <w:p w14:paraId="64738553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except Exception as e:</w:t>
            </w:r>
          </w:p>
          <w:p w14:paraId="3ECEB0F2" w14:textId="77777777" w:rsidR="00261EAC" w:rsidRPr="004C4683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61EAC">
              <w:rPr>
                <w:lang w:val="en-US"/>
              </w:rPr>
              <w:t>logger</w:t>
            </w:r>
            <w:r w:rsidRPr="004C4683">
              <w:rPr>
                <w:lang w:val="en-US"/>
              </w:rPr>
              <w:t>.</w:t>
            </w:r>
            <w:r w:rsidRPr="00261EAC">
              <w:rPr>
                <w:lang w:val="en-US"/>
              </w:rPr>
              <w:t>error</w:t>
            </w:r>
            <w:proofErr w:type="spellEnd"/>
            <w:proofErr w:type="gramEnd"/>
            <w:r w:rsidRPr="004C4683">
              <w:rPr>
                <w:lang w:val="en-US"/>
              </w:rPr>
              <w:t>(</w:t>
            </w:r>
            <w:r w:rsidRPr="00261EAC">
              <w:rPr>
                <w:lang w:val="en-US"/>
              </w:rPr>
              <w:t>f</w:t>
            </w:r>
            <w:r w:rsidRPr="004C4683">
              <w:rPr>
                <w:lang w:val="en-US"/>
              </w:rPr>
              <w:t>"</w:t>
            </w:r>
            <w:r w:rsidRPr="000153FF">
              <w:t>Ошибка</w:t>
            </w:r>
            <w:r w:rsidRPr="004C4683">
              <w:rPr>
                <w:lang w:val="en-US"/>
              </w:rPr>
              <w:t xml:space="preserve"> </w:t>
            </w:r>
            <w:r w:rsidRPr="000153FF">
              <w:t>широковещательной</w:t>
            </w:r>
            <w:r w:rsidRPr="004C4683">
              <w:rPr>
                <w:lang w:val="en-US"/>
              </w:rPr>
              <w:t xml:space="preserve"> </w:t>
            </w:r>
            <w:r w:rsidRPr="000153FF">
              <w:t>отправки</w:t>
            </w:r>
            <w:r w:rsidRPr="004C4683">
              <w:rPr>
                <w:lang w:val="en-US"/>
              </w:rPr>
              <w:t>: {</w:t>
            </w:r>
            <w:r w:rsidRPr="00261EAC">
              <w:rPr>
                <w:lang w:val="en-US"/>
              </w:rPr>
              <w:t>e</w:t>
            </w:r>
            <w:r w:rsidRPr="004C4683">
              <w:rPr>
                <w:lang w:val="en-US"/>
              </w:rPr>
              <w:t>}")</w:t>
            </w:r>
          </w:p>
          <w:p w14:paraId="1A670E0E" w14:textId="77777777" w:rsidR="00261EAC" w:rsidRPr="00BB4E12" w:rsidRDefault="00261EAC" w:rsidP="00261EAC">
            <w:pPr>
              <w:pStyle w:val="ae"/>
              <w:rPr>
                <w:lang w:val="en-US"/>
              </w:rPr>
            </w:pPr>
            <w:r w:rsidRPr="004C4683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61EAC">
              <w:rPr>
                <w:lang w:val="en-US"/>
              </w:rPr>
              <w:t>disconnected</w:t>
            </w:r>
            <w:r w:rsidRPr="00BB4E12">
              <w:rPr>
                <w:lang w:val="en-US"/>
              </w:rPr>
              <w:t>.</w:t>
            </w:r>
            <w:r w:rsidRPr="00261EAC">
              <w:rPr>
                <w:lang w:val="en-US"/>
              </w:rPr>
              <w:t>append</w:t>
            </w:r>
            <w:proofErr w:type="spellEnd"/>
            <w:proofErr w:type="gramEnd"/>
            <w:r w:rsidRPr="00BB4E12">
              <w:rPr>
                <w:lang w:val="en-US"/>
              </w:rPr>
              <w:t>(</w:t>
            </w:r>
            <w:r w:rsidRPr="00261EAC">
              <w:rPr>
                <w:lang w:val="en-US"/>
              </w:rPr>
              <w:t>connection</w:t>
            </w:r>
            <w:r w:rsidRPr="00BB4E12">
              <w:rPr>
                <w:lang w:val="en-US"/>
              </w:rPr>
              <w:t>)</w:t>
            </w:r>
          </w:p>
          <w:p w14:paraId="7E92F644" w14:textId="77777777" w:rsidR="00261EAC" w:rsidRPr="00BB4E12" w:rsidRDefault="00261EAC" w:rsidP="00261EAC">
            <w:pPr>
              <w:pStyle w:val="ae"/>
              <w:rPr>
                <w:lang w:val="en-US"/>
              </w:rPr>
            </w:pPr>
            <w:r w:rsidRPr="00BB4E12">
              <w:rPr>
                <w:lang w:val="en-US"/>
              </w:rPr>
              <w:t xml:space="preserve">        </w:t>
            </w:r>
          </w:p>
          <w:p w14:paraId="66FE7DF8" w14:textId="43F473EA" w:rsidR="00261EAC" w:rsidRPr="00BB4E12" w:rsidRDefault="00261EAC" w:rsidP="00261EAC">
            <w:pPr>
              <w:pStyle w:val="ae"/>
              <w:rPr>
                <w:lang w:val="en-US"/>
              </w:rPr>
            </w:pPr>
            <w:r w:rsidRPr="00BB4E12">
              <w:rPr>
                <w:lang w:val="en-US"/>
              </w:rPr>
              <w:t xml:space="preserve">        # </w:t>
            </w:r>
            <w:r w:rsidRPr="00261EAC">
              <w:t>Удаление</w:t>
            </w:r>
            <w:r w:rsidRPr="00BB4E12">
              <w:rPr>
                <w:lang w:val="en-US"/>
              </w:rPr>
              <w:t xml:space="preserve"> </w:t>
            </w:r>
            <w:r w:rsidR="004C4683" w:rsidRPr="00261EAC">
              <w:t>отключённых</w:t>
            </w:r>
            <w:r w:rsidRPr="00BB4E12">
              <w:rPr>
                <w:lang w:val="en-US"/>
              </w:rPr>
              <w:t xml:space="preserve"> </w:t>
            </w:r>
            <w:r w:rsidRPr="00261EAC">
              <w:t>соединений</w:t>
            </w:r>
          </w:p>
          <w:p w14:paraId="4C338941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BB4E12">
              <w:rPr>
                <w:lang w:val="en-US"/>
              </w:rPr>
              <w:t xml:space="preserve">        </w:t>
            </w:r>
            <w:r w:rsidRPr="00261EAC">
              <w:rPr>
                <w:lang w:val="en-US"/>
              </w:rPr>
              <w:t>for connection in disconnected:</w:t>
            </w:r>
          </w:p>
          <w:p w14:paraId="1D3336F4" w14:textId="70256D9C" w:rsidR="00130E83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61EAC">
              <w:rPr>
                <w:lang w:val="en-US"/>
              </w:rPr>
              <w:t>self.disconnect</w:t>
            </w:r>
            <w:proofErr w:type="spellEnd"/>
            <w:proofErr w:type="gramEnd"/>
            <w:r w:rsidRPr="00261EAC">
              <w:rPr>
                <w:lang w:val="en-US"/>
              </w:rPr>
              <w:t>(connection, group)</w:t>
            </w:r>
          </w:p>
        </w:tc>
      </w:tr>
    </w:tbl>
    <w:p w14:paraId="3D0CE808" w14:textId="77777777" w:rsidR="00261EAC" w:rsidRPr="00261EAC" w:rsidRDefault="00261EAC">
      <w:pPr>
        <w:rPr>
          <w:lang w:val="en-US"/>
        </w:rPr>
      </w:pPr>
    </w:p>
    <w:tbl>
      <w:tblPr>
        <w:tblStyle w:val="af0"/>
        <w:tblW w:w="0" w:type="auto"/>
        <w:tblInd w:w="-5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28"/>
      </w:tblGrid>
      <w:tr w:rsidR="00261EAC" w14:paraId="4E05482B" w14:textId="77777777" w:rsidTr="00261EAC">
        <w:tc>
          <w:tcPr>
            <w:tcW w:w="96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F480FD" w14:textId="4EFC0A70" w:rsidR="00261EAC" w:rsidRPr="00261EAC" w:rsidRDefault="00261EAC" w:rsidP="00261EAC">
            <w:pPr>
              <w:pStyle w:val="ac"/>
            </w:pPr>
            <w:r>
              <w:lastRenderedPageBreak/>
              <w:t>Продолжение Листинга 3.1</w:t>
            </w:r>
          </w:p>
        </w:tc>
      </w:tr>
      <w:tr w:rsidR="00261EAC" w:rsidRPr="00BE1786" w14:paraId="60050E92" w14:textId="77777777" w:rsidTr="00261EAC">
        <w:tc>
          <w:tcPr>
            <w:tcW w:w="9628" w:type="dxa"/>
            <w:tcBorders>
              <w:top w:val="single" w:sz="4" w:space="0" w:color="auto"/>
            </w:tcBorders>
          </w:tcPr>
          <w:p w14:paraId="7C20D5CC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async def </w:t>
            </w:r>
            <w:proofErr w:type="spellStart"/>
            <w:r w:rsidRPr="00261EAC">
              <w:rPr>
                <w:lang w:val="en-US"/>
              </w:rPr>
              <w:t>start_broadcast_</w:t>
            </w:r>
            <w:proofErr w:type="gramStart"/>
            <w:r w:rsidRPr="00261EAC">
              <w:rPr>
                <w:lang w:val="en-US"/>
              </w:rPr>
              <w:t>task</w:t>
            </w:r>
            <w:proofErr w:type="spellEnd"/>
            <w:r w:rsidRPr="00261EAC">
              <w:rPr>
                <w:lang w:val="en-US"/>
              </w:rPr>
              <w:t>(</w:t>
            </w:r>
            <w:proofErr w:type="gramEnd"/>
            <w:r w:rsidRPr="00261EAC">
              <w:rPr>
                <w:lang w:val="en-US"/>
              </w:rPr>
              <w:t xml:space="preserve">self, group: str, interval: float, </w:t>
            </w:r>
            <w:proofErr w:type="spellStart"/>
            <w:r w:rsidRPr="00261EAC">
              <w:rPr>
                <w:lang w:val="en-US"/>
              </w:rPr>
              <w:t>data_generator</w:t>
            </w:r>
            <w:proofErr w:type="spellEnd"/>
            <w:r w:rsidRPr="00261EAC">
              <w:rPr>
                <w:lang w:val="en-US"/>
              </w:rPr>
              <w:t>):</w:t>
            </w:r>
          </w:p>
          <w:p w14:paraId="12B6DEA2" w14:textId="71FAC10D" w:rsidR="00261EAC" w:rsidRPr="00261EAC" w:rsidRDefault="00261EAC" w:rsidP="00261EAC">
            <w:pPr>
              <w:pStyle w:val="ae"/>
            </w:pPr>
            <w:r w:rsidRPr="00BB4E12">
              <w:rPr>
                <w:lang w:val="en-US"/>
              </w:rPr>
              <w:t xml:space="preserve">        </w:t>
            </w:r>
            <w:r w:rsidR="004C4683" w:rsidRPr="004C4683">
              <w:t xml:space="preserve"># </w:t>
            </w:r>
            <w:r w:rsidRPr="00261EAC">
              <w:t>Запуск задачи для периодической отправки данных</w:t>
            </w:r>
          </w:p>
          <w:p w14:paraId="0C87B982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BB4E12">
              <w:t xml:space="preserve">        </w:t>
            </w:r>
            <w:r w:rsidRPr="00261EAC">
              <w:rPr>
                <w:lang w:val="en-US"/>
              </w:rPr>
              <w:t xml:space="preserve">if group in </w:t>
            </w:r>
            <w:proofErr w:type="spellStart"/>
            <w:proofErr w:type="gramStart"/>
            <w:r w:rsidRPr="00261EAC">
              <w:rPr>
                <w:lang w:val="en-US"/>
              </w:rPr>
              <w:t>self.tasks</w:t>
            </w:r>
            <w:proofErr w:type="spellEnd"/>
            <w:proofErr w:type="gramEnd"/>
            <w:r w:rsidRPr="00261EAC">
              <w:rPr>
                <w:lang w:val="en-US"/>
              </w:rPr>
              <w:t xml:space="preserve"> and not </w:t>
            </w:r>
            <w:proofErr w:type="spellStart"/>
            <w:r w:rsidRPr="00261EAC">
              <w:rPr>
                <w:lang w:val="en-US"/>
              </w:rPr>
              <w:t>self.tasks</w:t>
            </w:r>
            <w:proofErr w:type="spellEnd"/>
            <w:r w:rsidRPr="00261EAC">
              <w:rPr>
                <w:lang w:val="en-US"/>
              </w:rPr>
              <w:t>[group].done():</w:t>
            </w:r>
          </w:p>
          <w:p w14:paraId="4DE45CBC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61EAC">
              <w:rPr>
                <w:lang w:val="en-US"/>
              </w:rPr>
              <w:t>self.tasks</w:t>
            </w:r>
            <w:proofErr w:type="spellEnd"/>
            <w:proofErr w:type="gramEnd"/>
            <w:r w:rsidRPr="00261EAC">
              <w:rPr>
                <w:lang w:val="en-US"/>
              </w:rPr>
              <w:t>[group].cancel()</w:t>
            </w:r>
          </w:p>
          <w:p w14:paraId="4CC66E17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</w:t>
            </w:r>
          </w:p>
          <w:p w14:paraId="737A415E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task = </w:t>
            </w:r>
            <w:proofErr w:type="spellStart"/>
            <w:proofErr w:type="gramStart"/>
            <w:r w:rsidRPr="00261EAC">
              <w:rPr>
                <w:lang w:val="en-US"/>
              </w:rPr>
              <w:t>asyncio.create</w:t>
            </w:r>
            <w:proofErr w:type="gramEnd"/>
            <w:r w:rsidRPr="00261EAC">
              <w:rPr>
                <w:lang w:val="en-US"/>
              </w:rPr>
              <w:t>_task</w:t>
            </w:r>
            <w:proofErr w:type="spellEnd"/>
            <w:r w:rsidRPr="00261EAC">
              <w:rPr>
                <w:lang w:val="en-US"/>
              </w:rPr>
              <w:t>(self._</w:t>
            </w:r>
            <w:proofErr w:type="spellStart"/>
            <w:r w:rsidRPr="00261EAC">
              <w:rPr>
                <w:lang w:val="en-US"/>
              </w:rPr>
              <w:t>broadcast_task</w:t>
            </w:r>
            <w:proofErr w:type="spellEnd"/>
            <w:r w:rsidRPr="00261EAC">
              <w:rPr>
                <w:lang w:val="en-US"/>
              </w:rPr>
              <w:t xml:space="preserve">(group, interval, </w:t>
            </w:r>
            <w:proofErr w:type="spellStart"/>
            <w:r w:rsidRPr="00261EAC">
              <w:rPr>
                <w:lang w:val="en-US"/>
              </w:rPr>
              <w:t>data_generator</w:t>
            </w:r>
            <w:proofErr w:type="spellEnd"/>
            <w:r w:rsidRPr="00261EAC">
              <w:rPr>
                <w:lang w:val="en-US"/>
              </w:rPr>
              <w:t>))</w:t>
            </w:r>
          </w:p>
          <w:p w14:paraId="342AAB42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261EAC">
              <w:rPr>
                <w:lang w:val="en-US"/>
              </w:rPr>
              <w:t>self.tasks</w:t>
            </w:r>
            <w:proofErr w:type="spellEnd"/>
            <w:proofErr w:type="gramEnd"/>
            <w:r w:rsidRPr="00261EAC">
              <w:rPr>
                <w:lang w:val="en-US"/>
              </w:rPr>
              <w:t>[group] = task</w:t>
            </w:r>
          </w:p>
          <w:p w14:paraId="63F8E368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return task</w:t>
            </w:r>
          </w:p>
          <w:p w14:paraId="5E390437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</w:t>
            </w:r>
          </w:p>
          <w:p w14:paraId="4C63A059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async def _</w:t>
            </w:r>
            <w:proofErr w:type="spellStart"/>
            <w:r w:rsidRPr="00261EAC">
              <w:rPr>
                <w:lang w:val="en-US"/>
              </w:rPr>
              <w:t>broadcast_</w:t>
            </w:r>
            <w:proofErr w:type="gramStart"/>
            <w:r w:rsidRPr="00261EAC">
              <w:rPr>
                <w:lang w:val="en-US"/>
              </w:rPr>
              <w:t>task</w:t>
            </w:r>
            <w:proofErr w:type="spellEnd"/>
            <w:r w:rsidRPr="00261EAC">
              <w:rPr>
                <w:lang w:val="en-US"/>
              </w:rPr>
              <w:t>(</w:t>
            </w:r>
            <w:proofErr w:type="gramEnd"/>
            <w:r w:rsidRPr="00261EAC">
              <w:rPr>
                <w:lang w:val="en-US"/>
              </w:rPr>
              <w:t xml:space="preserve">self, group: str, interval: float, </w:t>
            </w:r>
            <w:proofErr w:type="spellStart"/>
            <w:r w:rsidRPr="00261EAC">
              <w:rPr>
                <w:lang w:val="en-US"/>
              </w:rPr>
              <w:t>data_generator</w:t>
            </w:r>
            <w:proofErr w:type="spellEnd"/>
            <w:r w:rsidRPr="00261EAC">
              <w:rPr>
                <w:lang w:val="en-US"/>
              </w:rPr>
              <w:t>):</w:t>
            </w:r>
          </w:p>
          <w:p w14:paraId="250B6587" w14:textId="4611F67E" w:rsidR="00261EAC" w:rsidRPr="00261EAC" w:rsidRDefault="00261EAC" w:rsidP="00261EAC">
            <w:pPr>
              <w:pStyle w:val="ae"/>
            </w:pPr>
            <w:r w:rsidRPr="00BB4E12">
              <w:rPr>
                <w:lang w:val="en-US"/>
              </w:rPr>
              <w:t xml:space="preserve">        </w:t>
            </w:r>
            <w:r w:rsidR="004C4683" w:rsidRPr="004C4683">
              <w:t xml:space="preserve"># </w:t>
            </w:r>
            <w:r w:rsidRPr="00261EAC">
              <w:t>Периодическая отправка данных всем клиентам группы</w:t>
            </w:r>
          </w:p>
          <w:p w14:paraId="4142B4CC" w14:textId="77777777" w:rsidR="00261EAC" w:rsidRPr="00BB4E12" w:rsidRDefault="00261EAC" w:rsidP="00261EAC">
            <w:pPr>
              <w:pStyle w:val="ae"/>
              <w:rPr>
                <w:lang w:val="en-US"/>
              </w:rPr>
            </w:pPr>
            <w:r w:rsidRPr="00261EAC">
              <w:t xml:space="preserve">        </w:t>
            </w:r>
            <w:r w:rsidRPr="00261EAC">
              <w:rPr>
                <w:lang w:val="en-US"/>
              </w:rPr>
              <w:t>while</w:t>
            </w:r>
            <w:r w:rsidRPr="00BB4E12">
              <w:rPr>
                <w:lang w:val="en-US"/>
              </w:rPr>
              <w:t xml:space="preserve"> </w:t>
            </w:r>
            <w:r w:rsidRPr="00261EAC">
              <w:rPr>
                <w:lang w:val="en-US"/>
              </w:rPr>
              <w:t>True</w:t>
            </w:r>
            <w:r w:rsidRPr="00BB4E12">
              <w:rPr>
                <w:lang w:val="en-US"/>
              </w:rPr>
              <w:t>:</w:t>
            </w:r>
          </w:p>
          <w:p w14:paraId="371EDE43" w14:textId="77777777" w:rsidR="00261EAC" w:rsidRPr="00BB4E12" w:rsidRDefault="00261EAC" w:rsidP="00261EAC">
            <w:pPr>
              <w:pStyle w:val="ae"/>
              <w:rPr>
                <w:lang w:val="en-US"/>
              </w:rPr>
            </w:pPr>
            <w:r w:rsidRPr="00BB4E12">
              <w:rPr>
                <w:lang w:val="en-US"/>
              </w:rPr>
              <w:t xml:space="preserve">            </w:t>
            </w:r>
            <w:r w:rsidRPr="00261EAC">
              <w:rPr>
                <w:lang w:val="en-US"/>
              </w:rPr>
              <w:t>try</w:t>
            </w:r>
            <w:r w:rsidRPr="00BB4E12">
              <w:rPr>
                <w:lang w:val="en-US"/>
              </w:rPr>
              <w:t>:</w:t>
            </w:r>
          </w:p>
          <w:p w14:paraId="36417640" w14:textId="4ED3E7FA" w:rsidR="00261EAC" w:rsidRPr="004C4683" w:rsidRDefault="00261EAC" w:rsidP="00261EAC">
            <w:pPr>
              <w:pStyle w:val="ae"/>
              <w:rPr>
                <w:lang w:val="en-US"/>
              </w:rPr>
            </w:pPr>
            <w:r w:rsidRPr="004C4683">
              <w:rPr>
                <w:lang w:val="en-US"/>
              </w:rPr>
              <w:t xml:space="preserve">                # </w:t>
            </w:r>
            <w:r w:rsidR="004C4683">
              <w:t>Ж</w:t>
            </w:r>
            <w:r w:rsidRPr="00261EAC">
              <w:t>д</w:t>
            </w:r>
            <w:r w:rsidR="004C4683">
              <w:t>ём</w:t>
            </w:r>
            <w:r w:rsidR="004C4683" w:rsidRPr="004C4683">
              <w:rPr>
                <w:lang w:val="en-US"/>
              </w:rPr>
              <w:t xml:space="preserve"> </w:t>
            </w:r>
            <w:r w:rsidR="004C4683">
              <w:t>подключения</w:t>
            </w:r>
          </w:p>
          <w:p w14:paraId="08623ACA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4C4683">
              <w:rPr>
                <w:lang w:val="en-US"/>
              </w:rPr>
              <w:t xml:space="preserve">                </w:t>
            </w:r>
            <w:r w:rsidRPr="00261EAC">
              <w:rPr>
                <w:lang w:val="en-US"/>
              </w:rPr>
              <w:t xml:space="preserve">if group not in </w:t>
            </w:r>
            <w:proofErr w:type="spellStart"/>
            <w:proofErr w:type="gramStart"/>
            <w:r w:rsidRPr="00261EAC">
              <w:rPr>
                <w:lang w:val="en-US"/>
              </w:rPr>
              <w:t>self.active</w:t>
            </w:r>
            <w:proofErr w:type="gramEnd"/>
            <w:r w:rsidRPr="00261EAC">
              <w:rPr>
                <w:lang w:val="en-US"/>
              </w:rPr>
              <w:t>_connections</w:t>
            </w:r>
            <w:proofErr w:type="spellEnd"/>
            <w:r w:rsidRPr="00261EAC">
              <w:rPr>
                <w:lang w:val="en-US"/>
              </w:rPr>
              <w:t xml:space="preserve"> or not </w:t>
            </w:r>
            <w:proofErr w:type="spellStart"/>
            <w:r w:rsidRPr="00261EAC">
              <w:rPr>
                <w:lang w:val="en-US"/>
              </w:rPr>
              <w:t>self.active_connections</w:t>
            </w:r>
            <w:proofErr w:type="spellEnd"/>
            <w:r w:rsidRPr="00261EAC">
              <w:rPr>
                <w:lang w:val="en-US"/>
              </w:rPr>
              <w:t>[group]:</w:t>
            </w:r>
          </w:p>
          <w:p w14:paraId="3B75FA13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    await </w:t>
            </w:r>
            <w:proofErr w:type="spellStart"/>
            <w:proofErr w:type="gramStart"/>
            <w:r w:rsidRPr="00261EAC">
              <w:rPr>
                <w:lang w:val="en-US"/>
              </w:rPr>
              <w:t>asyncio.sleep</w:t>
            </w:r>
            <w:proofErr w:type="spellEnd"/>
            <w:proofErr w:type="gramEnd"/>
            <w:r w:rsidRPr="00261EAC">
              <w:rPr>
                <w:lang w:val="en-US"/>
              </w:rPr>
              <w:t>(interval)</w:t>
            </w:r>
          </w:p>
          <w:p w14:paraId="38078890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    continue</w:t>
            </w:r>
          </w:p>
          <w:p w14:paraId="1885247B" w14:textId="6421E979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</w:t>
            </w:r>
          </w:p>
          <w:p w14:paraId="46D53DA7" w14:textId="77777777" w:rsidR="00261EAC" w:rsidRPr="00BB4E12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data</w:t>
            </w:r>
            <w:r w:rsidRPr="00BB4E12">
              <w:rPr>
                <w:lang w:val="en-US"/>
              </w:rPr>
              <w:t xml:space="preserve"> = </w:t>
            </w:r>
            <w:r w:rsidRPr="00261EAC">
              <w:rPr>
                <w:lang w:val="en-US"/>
              </w:rPr>
              <w:t>await</w:t>
            </w:r>
            <w:r w:rsidRPr="00BB4E12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data</w:t>
            </w:r>
            <w:r w:rsidRPr="00BB4E12">
              <w:rPr>
                <w:lang w:val="en-US"/>
              </w:rPr>
              <w:t>_</w:t>
            </w:r>
            <w:proofErr w:type="gramStart"/>
            <w:r w:rsidRPr="00261EAC">
              <w:rPr>
                <w:lang w:val="en-US"/>
              </w:rPr>
              <w:t>generator</w:t>
            </w:r>
            <w:proofErr w:type="spellEnd"/>
            <w:r w:rsidRPr="00BB4E12">
              <w:rPr>
                <w:lang w:val="en-US"/>
              </w:rPr>
              <w:t>(</w:t>
            </w:r>
            <w:proofErr w:type="gramEnd"/>
            <w:r w:rsidRPr="00BB4E12">
              <w:rPr>
                <w:lang w:val="en-US"/>
              </w:rPr>
              <w:t>)</w:t>
            </w:r>
          </w:p>
          <w:p w14:paraId="7DAB07A1" w14:textId="77777777" w:rsidR="00261EAC" w:rsidRPr="00BB4E12" w:rsidRDefault="00261EAC" w:rsidP="00261EAC">
            <w:pPr>
              <w:pStyle w:val="ae"/>
              <w:rPr>
                <w:lang w:val="en-US"/>
              </w:rPr>
            </w:pPr>
            <w:r w:rsidRPr="00BB4E12">
              <w:rPr>
                <w:lang w:val="en-US"/>
              </w:rPr>
              <w:t xml:space="preserve">                </w:t>
            </w:r>
          </w:p>
          <w:p w14:paraId="2550B522" w14:textId="77777777" w:rsidR="00261EAC" w:rsidRPr="00261EAC" w:rsidRDefault="00261EAC" w:rsidP="00261EAC">
            <w:pPr>
              <w:pStyle w:val="ae"/>
            </w:pPr>
            <w:r w:rsidRPr="00BB4E12">
              <w:rPr>
                <w:lang w:val="en-US"/>
              </w:rPr>
              <w:t xml:space="preserve">                </w:t>
            </w:r>
            <w:r w:rsidRPr="00261EAC">
              <w:t># Отправляем данные всем клиентам группы</w:t>
            </w:r>
          </w:p>
          <w:p w14:paraId="2441A6C1" w14:textId="77777777" w:rsidR="00261EAC" w:rsidRPr="00BB4E12" w:rsidRDefault="00261EAC" w:rsidP="00261EAC">
            <w:pPr>
              <w:pStyle w:val="ae"/>
            </w:pPr>
            <w:r w:rsidRPr="00261EAC">
              <w:t xml:space="preserve">                </w:t>
            </w:r>
            <w:r w:rsidRPr="00261EAC">
              <w:rPr>
                <w:lang w:val="en-US"/>
              </w:rPr>
              <w:t>await</w:t>
            </w:r>
            <w:r w:rsidRPr="00BB4E12">
              <w:t xml:space="preserve"> </w:t>
            </w:r>
            <w:proofErr w:type="gramStart"/>
            <w:r w:rsidRPr="00261EAC">
              <w:rPr>
                <w:lang w:val="en-US"/>
              </w:rPr>
              <w:t>self</w:t>
            </w:r>
            <w:r w:rsidRPr="00BB4E12">
              <w:t>.</w:t>
            </w:r>
            <w:r w:rsidRPr="00261EAC">
              <w:rPr>
                <w:lang w:val="en-US"/>
              </w:rPr>
              <w:t>broadcast</w:t>
            </w:r>
            <w:proofErr w:type="gramEnd"/>
            <w:r w:rsidRPr="00BB4E12">
              <w:t>(</w:t>
            </w:r>
            <w:r w:rsidRPr="00261EAC">
              <w:rPr>
                <w:lang w:val="en-US"/>
              </w:rPr>
              <w:t>data</w:t>
            </w:r>
            <w:r w:rsidRPr="00BB4E12">
              <w:t xml:space="preserve">, </w:t>
            </w:r>
            <w:r w:rsidRPr="00261EAC">
              <w:rPr>
                <w:lang w:val="en-US"/>
              </w:rPr>
              <w:t>group</w:t>
            </w:r>
            <w:r w:rsidRPr="00BB4E12">
              <w:t>)</w:t>
            </w:r>
          </w:p>
          <w:p w14:paraId="739BC17E" w14:textId="198464BA" w:rsidR="00261EAC" w:rsidRPr="00BB4E12" w:rsidRDefault="00261EAC" w:rsidP="00261EAC">
            <w:pPr>
              <w:pStyle w:val="ae"/>
            </w:pPr>
            <w:r w:rsidRPr="00BB4E12">
              <w:t xml:space="preserve">                </w:t>
            </w:r>
          </w:p>
          <w:p w14:paraId="395B01E6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BB4E12">
              <w:t xml:space="preserve">                </w:t>
            </w:r>
            <w:r w:rsidRPr="00261EAC">
              <w:rPr>
                <w:lang w:val="en-US"/>
              </w:rPr>
              <w:t xml:space="preserve">await </w:t>
            </w:r>
            <w:proofErr w:type="spellStart"/>
            <w:proofErr w:type="gramStart"/>
            <w:r w:rsidRPr="00261EAC">
              <w:rPr>
                <w:lang w:val="en-US"/>
              </w:rPr>
              <w:t>asyncio.sleep</w:t>
            </w:r>
            <w:proofErr w:type="spellEnd"/>
            <w:proofErr w:type="gramEnd"/>
            <w:r w:rsidRPr="00261EAC">
              <w:rPr>
                <w:lang w:val="en-US"/>
              </w:rPr>
              <w:t>(interval)</w:t>
            </w:r>
          </w:p>
          <w:p w14:paraId="7364A998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</w:t>
            </w:r>
          </w:p>
          <w:p w14:paraId="77CB32A3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except </w:t>
            </w:r>
            <w:proofErr w:type="spellStart"/>
            <w:proofErr w:type="gramStart"/>
            <w:r w:rsidRPr="00261EAC">
              <w:rPr>
                <w:lang w:val="en-US"/>
              </w:rPr>
              <w:t>asyncio.CancelledError</w:t>
            </w:r>
            <w:proofErr w:type="spellEnd"/>
            <w:proofErr w:type="gramEnd"/>
            <w:r w:rsidRPr="00261EAC">
              <w:rPr>
                <w:lang w:val="en-US"/>
              </w:rPr>
              <w:t>:</w:t>
            </w:r>
          </w:p>
          <w:p w14:paraId="49629252" w14:textId="77777777" w:rsidR="00261EAC" w:rsidRPr="00BB4E12" w:rsidRDefault="00261EAC" w:rsidP="00261EAC">
            <w:pPr>
              <w:pStyle w:val="ae"/>
            </w:pPr>
            <w:r w:rsidRPr="00261EAC">
              <w:rPr>
                <w:lang w:val="en-US"/>
              </w:rPr>
              <w:t xml:space="preserve">                </w:t>
            </w:r>
            <w:proofErr w:type="gramStart"/>
            <w:r w:rsidRPr="00261EAC">
              <w:rPr>
                <w:lang w:val="en-US"/>
              </w:rPr>
              <w:t>logger</w:t>
            </w:r>
            <w:r w:rsidRPr="00BB4E12">
              <w:t>.</w:t>
            </w:r>
            <w:r w:rsidRPr="00261EAC">
              <w:rPr>
                <w:lang w:val="en-US"/>
              </w:rPr>
              <w:t>info</w:t>
            </w:r>
            <w:r w:rsidRPr="00BB4E12">
              <w:t>(</w:t>
            </w:r>
            <w:proofErr w:type="gramEnd"/>
            <w:r w:rsidRPr="00261EAC">
              <w:rPr>
                <w:lang w:val="en-US"/>
              </w:rPr>
              <w:t>f</w:t>
            </w:r>
            <w:r w:rsidRPr="00BB4E12">
              <w:t>"</w:t>
            </w:r>
            <w:r w:rsidRPr="000153FF">
              <w:t>Задача</w:t>
            </w:r>
            <w:r w:rsidRPr="00BB4E12">
              <w:t xml:space="preserve"> </w:t>
            </w:r>
            <w:r w:rsidRPr="000153FF">
              <w:t>трансляции</w:t>
            </w:r>
            <w:r w:rsidRPr="00BB4E12">
              <w:t xml:space="preserve"> </w:t>
            </w:r>
            <w:r w:rsidRPr="000153FF">
              <w:t>для</w:t>
            </w:r>
            <w:r w:rsidRPr="00BB4E12">
              <w:t xml:space="preserve"> </w:t>
            </w:r>
            <w:r w:rsidRPr="000153FF">
              <w:t>группы</w:t>
            </w:r>
            <w:r w:rsidRPr="00BB4E12">
              <w:t xml:space="preserve"> {</w:t>
            </w:r>
            <w:r w:rsidRPr="00261EAC">
              <w:rPr>
                <w:lang w:val="en-US"/>
              </w:rPr>
              <w:t>group</w:t>
            </w:r>
            <w:r w:rsidRPr="00BB4E12">
              <w:t xml:space="preserve">} </w:t>
            </w:r>
            <w:r w:rsidRPr="000153FF">
              <w:t>отменена</w:t>
            </w:r>
            <w:r w:rsidRPr="00BB4E12">
              <w:t>")</w:t>
            </w:r>
          </w:p>
          <w:p w14:paraId="65943E69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BB4E12">
              <w:t xml:space="preserve">                </w:t>
            </w:r>
            <w:r w:rsidRPr="00261EAC">
              <w:rPr>
                <w:lang w:val="en-US"/>
              </w:rPr>
              <w:t>break</w:t>
            </w:r>
          </w:p>
          <w:p w14:paraId="032B2E32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except Exception as e:</w:t>
            </w:r>
          </w:p>
          <w:p w14:paraId="2A97E4CB" w14:textId="77777777" w:rsidR="00261EAC" w:rsidRPr="00261EAC" w:rsidRDefault="00261EAC" w:rsidP="00261EAC">
            <w:pPr>
              <w:pStyle w:val="ae"/>
            </w:pPr>
            <w:r w:rsidRPr="00261EAC">
              <w:rPr>
                <w:lang w:val="en-US"/>
              </w:rPr>
              <w:t xml:space="preserve">                </w:t>
            </w:r>
            <w:proofErr w:type="gramStart"/>
            <w:r w:rsidRPr="00261EAC">
              <w:rPr>
                <w:lang w:val="en-US"/>
              </w:rPr>
              <w:t>logger</w:t>
            </w:r>
            <w:r w:rsidRPr="00261EAC">
              <w:t>.</w:t>
            </w:r>
            <w:r w:rsidRPr="00261EAC">
              <w:rPr>
                <w:lang w:val="en-US"/>
              </w:rPr>
              <w:t>error</w:t>
            </w:r>
            <w:proofErr w:type="gramEnd"/>
            <w:r w:rsidRPr="00261EAC">
              <w:t>(</w:t>
            </w:r>
            <w:r w:rsidRPr="00261EAC">
              <w:rPr>
                <w:lang w:val="en-US"/>
              </w:rPr>
              <w:t>f</w:t>
            </w:r>
            <w:r w:rsidRPr="00261EAC">
              <w:t>"Ошибка в задаче трансляции для группы {</w:t>
            </w:r>
            <w:r w:rsidRPr="00261EAC">
              <w:rPr>
                <w:lang w:val="en-US"/>
              </w:rPr>
              <w:t>group</w:t>
            </w:r>
            <w:r w:rsidRPr="00261EAC">
              <w:t>}: {</w:t>
            </w:r>
            <w:r w:rsidRPr="00261EAC">
              <w:rPr>
                <w:lang w:val="en-US"/>
              </w:rPr>
              <w:t>e</w:t>
            </w:r>
            <w:r w:rsidRPr="00261EAC">
              <w:t>}")</w:t>
            </w:r>
          </w:p>
          <w:p w14:paraId="2031152B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t xml:space="preserve">                </w:t>
            </w:r>
            <w:r w:rsidRPr="00261EAC">
              <w:rPr>
                <w:lang w:val="en-US"/>
              </w:rPr>
              <w:t xml:space="preserve">await </w:t>
            </w:r>
            <w:proofErr w:type="spellStart"/>
            <w:proofErr w:type="gramStart"/>
            <w:r w:rsidRPr="00261EAC">
              <w:rPr>
                <w:lang w:val="en-US"/>
              </w:rPr>
              <w:t>asyncio.sleep</w:t>
            </w:r>
            <w:proofErr w:type="spellEnd"/>
            <w:proofErr w:type="gramEnd"/>
            <w:r w:rsidRPr="00261EAC">
              <w:rPr>
                <w:lang w:val="en-US"/>
              </w:rPr>
              <w:t>(interval)</w:t>
            </w:r>
          </w:p>
          <w:p w14:paraId="1605DFCD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</w:t>
            </w:r>
          </w:p>
          <w:p w14:paraId="7A677264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def </w:t>
            </w:r>
            <w:proofErr w:type="spellStart"/>
            <w:r w:rsidRPr="00261EAC">
              <w:rPr>
                <w:lang w:val="en-US"/>
              </w:rPr>
              <w:t>stop_all_tasks</w:t>
            </w:r>
            <w:proofErr w:type="spellEnd"/>
            <w:r w:rsidRPr="00261EAC">
              <w:rPr>
                <w:lang w:val="en-US"/>
              </w:rPr>
              <w:t>(self):</w:t>
            </w:r>
          </w:p>
          <w:p w14:paraId="6D9C6BFF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"""</w:t>
            </w:r>
            <w:proofErr w:type="spellStart"/>
            <w:r w:rsidRPr="00261EAC">
              <w:rPr>
                <w:lang w:val="en-US"/>
              </w:rPr>
              <w:t>Остановка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всех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запущенных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задач</w:t>
            </w:r>
            <w:proofErr w:type="spellEnd"/>
            <w:r w:rsidRPr="00261EAC">
              <w:rPr>
                <w:lang w:val="en-US"/>
              </w:rPr>
              <w:t>"""</w:t>
            </w:r>
          </w:p>
          <w:p w14:paraId="24E817A4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for group, task in </w:t>
            </w:r>
            <w:proofErr w:type="spellStart"/>
            <w:proofErr w:type="gramStart"/>
            <w:r w:rsidRPr="00261EAC">
              <w:rPr>
                <w:lang w:val="en-US"/>
              </w:rPr>
              <w:t>self.tasks</w:t>
            </w:r>
            <w:proofErr w:type="gramEnd"/>
            <w:r w:rsidRPr="00261EAC">
              <w:rPr>
                <w:lang w:val="en-US"/>
              </w:rPr>
              <w:t>.items</w:t>
            </w:r>
            <w:proofErr w:type="spellEnd"/>
            <w:r w:rsidRPr="00261EAC">
              <w:rPr>
                <w:lang w:val="en-US"/>
              </w:rPr>
              <w:t>():</w:t>
            </w:r>
          </w:p>
          <w:p w14:paraId="76DFA7BF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if not </w:t>
            </w:r>
            <w:proofErr w:type="spellStart"/>
            <w:proofErr w:type="gramStart"/>
            <w:r w:rsidRPr="00261EAC">
              <w:rPr>
                <w:lang w:val="en-US"/>
              </w:rPr>
              <w:t>task.done</w:t>
            </w:r>
            <w:proofErr w:type="spellEnd"/>
            <w:proofErr w:type="gramEnd"/>
            <w:r w:rsidRPr="00261EAC">
              <w:rPr>
                <w:lang w:val="en-US"/>
              </w:rPr>
              <w:t>():</w:t>
            </w:r>
          </w:p>
          <w:p w14:paraId="7D333AED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61EAC">
              <w:rPr>
                <w:lang w:val="en-US"/>
              </w:rPr>
              <w:t>task.cancel</w:t>
            </w:r>
            <w:proofErr w:type="spellEnd"/>
            <w:proofErr w:type="gramEnd"/>
            <w:r w:rsidRPr="00261EAC">
              <w:rPr>
                <w:lang w:val="en-US"/>
              </w:rPr>
              <w:t>()</w:t>
            </w:r>
          </w:p>
          <w:p w14:paraId="2AE64C2C" w14:textId="31688FB5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261EAC">
              <w:rPr>
                <w:lang w:val="en-US"/>
              </w:rPr>
              <w:t>self.tasks</w:t>
            </w:r>
            <w:proofErr w:type="gramEnd"/>
            <w:r w:rsidRPr="00261EAC">
              <w:rPr>
                <w:lang w:val="en-US"/>
              </w:rPr>
              <w:t>.clear</w:t>
            </w:r>
            <w:proofErr w:type="spellEnd"/>
            <w:r w:rsidRPr="00261EAC">
              <w:rPr>
                <w:lang w:val="en-US"/>
              </w:rPr>
              <w:t>()</w:t>
            </w:r>
          </w:p>
        </w:tc>
      </w:tr>
      <w:bookmarkEnd w:id="27"/>
    </w:tbl>
    <w:p w14:paraId="57801EB7" w14:textId="77777777" w:rsidR="00130E83" w:rsidRPr="00130E83" w:rsidRDefault="00130E83" w:rsidP="00130E83">
      <w:pPr>
        <w:ind w:firstLine="0"/>
        <w:jc w:val="center"/>
        <w:rPr>
          <w:lang w:val="en-US"/>
        </w:rPr>
      </w:pPr>
    </w:p>
    <w:sectPr w:rsidR="00130E83" w:rsidRPr="00130E83" w:rsidSect="003B16FE">
      <w:footerReference w:type="default" r:id="rId26"/>
      <w:footerReference w:type="first" r:id="rId27"/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768B38" w14:textId="77777777" w:rsidR="0094129D" w:rsidRDefault="0094129D" w:rsidP="00ED057A">
      <w:pPr>
        <w:spacing w:line="240" w:lineRule="auto"/>
      </w:pPr>
      <w:r>
        <w:separator/>
      </w:r>
    </w:p>
  </w:endnote>
  <w:endnote w:type="continuationSeparator" w:id="0">
    <w:p w14:paraId="6E90B6AC" w14:textId="77777777" w:rsidR="0094129D" w:rsidRDefault="0094129D" w:rsidP="00ED05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E2972" w14:textId="77777777" w:rsidR="00ED057A" w:rsidRDefault="008E13AF" w:rsidP="008E13AF">
    <w:pPr>
      <w:pStyle w:val="af1"/>
    </w:pPr>
    <w:r>
      <w:t>Москва 202</w:t>
    </w:r>
    <w:r w:rsidR="006010FB">
      <w:t>5</w:t>
    </w:r>
    <w:r>
      <w:t xml:space="preserve"> г.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BF8BD" w14:textId="77777777" w:rsidR="00ED057A" w:rsidRDefault="00ED057A" w:rsidP="00ED057A">
    <w:pPr>
      <w:pStyle w:val="af1"/>
    </w:pPr>
    <w:r>
      <w:t>Москва 2023 г.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DCBDC" w14:textId="77777777" w:rsidR="008E13AF" w:rsidRDefault="008E13AF">
    <w:pPr>
      <w:pStyle w:val="af5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55697411"/>
      <w:docPartObj>
        <w:docPartGallery w:val="Page Numbers (Bottom of Page)"/>
        <w:docPartUnique/>
      </w:docPartObj>
    </w:sdtPr>
    <w:sdtEndPr/>
    <w:sdtContent>
      <w:p w14:paraId="2DB028A0" w14:textId="77777777" w:rsidR="008E13AF" w:rsidRDefault="008E13AF" w:rsidP="00620490">
        <w:pPr>
          <w:pStyle w:val="af1"/>
          <w:spacing w:line="240" w:lineRule="auto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E2CF0" w14:textId="77777777" w:rsidR="008E13AF" w:rsidRDefault="008E13AF" w:rsidP="00ED057A">
    <w:pPr>
      <w:pStyle w:val="af1"/>
    </w:pPr>
    <w:r>
      <w:t>Москва 2023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565458" w14:textId="77777777" w:rsidR="0094129D" w:rsidRDefault="0094129D" w:rsidP="00ED057A">
      <w:pPr>
        <w:spacing w:line="240" w:lineRule="auto"/>
      </w:pPr>
      <w:r>
        <w:separator/>
      </w:r>
    </w:p>
  </w:footnote>
  <w:footnote w:type="continuationSeparator" w:id="0">
    <w:p w14:paraId="043F2CD8" w14:textId="77777777" w:rsidR="0094129D" w:rsidRDefault="0094129D" w:rsidP="00ED057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3D6D3B"/>
    <w:multiLevelType w:val="hybridMultilevel"/>
    <w:tmpl w:val="D728A7CA"/>
    <w:lvl w:ilvl="0" w:tplc="B276E80C">
      <w:start w:val="1"/>
      <w:numFmt w:val="decimal"/>
      <w:pStyle w:val="a"/>
      <w:lvlText w:val="%1."/>
      <w:lvlJc w:val="left"/>
      <w:pPr>
        <w:tabs>
          <w:tab w:val="num" w:pos="1276"/>
        </w:tabs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3F16E2D"/>
    <w:multiLevelType w:val="hybridMultilevel"/>
    <w:tmpl w:val="ACB88F8A"/>
    <w:lvl w:ilvl="0" w:tplc="27C07B40">
      <w:start w:val="1"/>
      <w:numFmt w:val="bullet"/>
      <w:pStyle w:val="a0"/>
      <w:lvlText w:val="—"/>
      <w:lvlJc w:val="left"/>
      <w:pPr>
        <w:tabs>
          <w:tab w:val="num" w:pos="1560"/>
        </w:tabs>
        <w:ind w:left="284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90E05DF"/>
    <w:multiLevelType w:val="hybridMultilevel"/>
    <w:tmpl w:val="1D3E1692"/>
    <w:lvl w:ilvl="0" w:tplc="62FE07AC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</w:num>
  <w:num w:numId="4">
    <w:abstractNumId w:val="0"/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0"/>
    <w:lvlOverride w:ilvl="0">
      <w:startOverride w:val="1"/>
    </w:lvlOverride>
  </w:num>
  <w:num w:numId="14">
    <w:abstractNumId w:val="0"/>
    <w:lvlOverride w:ilvl="0">
      <w:startOverride w:val="1"/>
    </w:lvlOverride>
  </w:num>
  <w:num w:numId="15">
    <w:abstractNumId w:val="1"/>
  </w:num>
  <w:num w:numId="16">
    <w:abstractNumId w:val="0"/>
    <w:lvlOverride w:ilvl="0">
      <w:startOverride w:val="1"/>
    </w:lvlOverride>
  </w:num>
  <w:num w:numId="17">
    <w:abstractNumId w:val="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1"/>
    </w:lvlOverride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  <w:lvlOverride w:ilvl="0">
      <w:startOverride w:val="1"/>
    </w:lvlOverride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1"/>
    </w:lvlOverride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715"/>
    <w:rsid w:val="000149D3"/>
    <w:rsid w:val="000153FF"/>
    <w:rsid w:val="000240A0"/>
    <w:rsid w:val="00024395"/>
    <w:rsid w:val="00027E71"/>
    <w:rsid w:val="00030BED"/>
    <w:rsid w:val="00034C61"/>
    <w:rsid w:val="00050CAB"/>
    <w:rsid w:val="00066FFF"/>
    <w:rsid w:val="000A18D4"/>
    <w:rsid w:val="000A483E"/>
    <w:rsid w:val="000B581E"/>
    <w:rsid w:val="000B69BE"/>
    <w:rsid w:val="000C4282"/>
    <w:rsid w:val="000F02B3"/>
    <w:rsid w:val="000F2DFB"/>
    <w:rsid w:val="00105CC8"/>
    <w:rsid w:val="00112C34"/>
    <w:rsid w:val="00113909"/>
    <w:rsid w:val="00117136"/>
    <w:rsid w:val="00130E18"/>
    <w:rsid w:val="00130E83"/>
    <w:rsid w:val="001511AE"/>
    <w:rsid w:val="00190C96"/>
    <w:rsid w:val="00190FFD"/>
    <w:rsid w:val="00196037"/>
    <w:rsid w:val="001A5DBF"/>
    <w:rsid w:val="001B3D12"/>
    <w:rsid w:val="001C0E03"/>
    <w:rsid w:val="001C0E67"/>
    <w:rsid w:val="001C44A6"/>
    <w:rsid w:val="001C4879"/>
    <w:rsid w:val="001C6BD7"/>
    <w:rsid w:val="001D081E"/>
    <w:rsid w:val="001E7D29"/>
    <w:rsid w:val="001F007C"/>
    <w:rsid w:val="001F424E"/>
    <w:rsid w:val="00202B74"/>
    <w:rsid w:val="00206B36"/>
    <w:rsid w:val="0021146D"/>
    <w:rsid w:val="0022373C"/>
    <w:rsid w:val="00230F4F"/>
    <w:rsid w:val="00231202"/>
    <w:rsid w:val="00233BEE"/>
    <w:rsid w:val="00245AEA"/>
    <w:rsid w:val="00261EAC"/>
    <w:rsid w:val="00263886"/>
    <w:rsid w:val="00273FA7"/>
    <w:rsid w:val="002A4D97"/>
    <w:rsid w:val="002C720A"/>
    <w:rsid w:val="002D3FCF"/>
    <w:rsid w:val="002F0C32"/>
    <w:rsid w:val="0031734C"/>
    <w:rsid w:val="0033175C"/>
    <w:rsid w:val="003350E1"/>
    <w:rsid w:val="00345A3D"/>
    <w:rsid w:val="0034767F"/>
    <w:rsid w:val="00357244"/>
    <w:rsid w:val="00364DCE"/>
    <w:rsid w:val="00377D93"/>
    <w:rsid w:val="00383176"/>
    <w:rsid w:val="003849B8"/>
    <w:rsid w:val="00385715"/>
    <w:rsid w:val="003864CF"/>
    <w:rsid w:val="00387B7A"/>
    <w:rsid w:val="00390B43"/>
    <w:rsid w:val="003A72C6"/>
    <w:rsid w:val="003A74DF"/>
    <w:rsid w:val="003B16FE"/>
    <w:rsid w:val="003B59EF"/>
    <w:rsid w:val="003B7B1D"/>
    <w:rsid w:val="003C0E47"/>
    <w:rsid w:val="003C15BB"/>
    <w:rsid w:val="003C1C2D"/>
    <w:rsid w:val="003C2170"/>
    <w:rsid w:val="003C7E80"/>
    <w:rsid w:val="003E39D6"/>
    <w:rsid w:val="003F6D1A"/>
    <w:rsid w:val="0040479F"/>
    <w:rsid w:val="004130A6"/>
    <w:rsid w:val="00415886"/>
    <w:rsid w:val="00416392"/>
    <w:rsid w:val="00417739"/>
    <w:rsid w:val="004215CE"/>
    <w:rsid w:val="00425102"/>
    <w:rsid w:val="00463C25"/>
    <w:rsid w:val="004722F4"/>
    <w:rsid w:val="0047452D"/>
    <w:rsid w:val="0047523B"/>
    <w:rsid w:val="004B3815"/>
    <w:rsid w:val="004B3A15"/>
    <w:rsid w:val="004B3F4E"/>
    <w:rsid w:val="004C4683"/>
    <w:rsid w:val="004D2317"/>
    <w:rsid w:val="004D7F5E"/>
    <w:rsid w:val="004E1BD7"/>
    <w:rsid w:val="004F20D3"/>
    <w:rsid w:val="004F230F"/>
    <w:rsid w:val="004F5385"/>
    <w:rsid w:val="005225E4"/>
    <w:rsid w:val="00542928"/>
    <w:rsid w:val="00544AC2"/>
    <w:rsid w:val="00557996"/>
    <w:rsid w:val="00561159"/>
    <w:rsid w:val="005702AE"/>
    <w:rsid w:val="00576B6F"/>
    <w:rsid w:val="0059634C"/>
    <w:rsid w:val="00597011"/>
    <w:rsid w:val="005A31BA"/>
    <w:rsid w:val="005A3702"/>
    <w:rsid w:val="005B6DA6"/>
    <w:rsid w:val="005C18B8"/>
    <w:rsid w:val="005C1BA6"/>
    <w:rsid w:val="005C3288"/>
    <w:rsid w:val="005E570E"/>
    <w:rsid w:val="005F0998"/>
    <w:rsid w:val="005F1217"/>
    <w:rsid w:val="005F368D"/>
    <w:rsid w:val="006010FB"/>
    <w:rsid w:val="0060685A"/>
    <w:rsid w:val="00613BC1"/>
    <w:rsid w:val="006169E0"/>
    <w:rsid w:val="00620490"/>
    <w:rsid w:val="00630AE1"/>
    <w:rsid w:val="0064670C"/>
    <w:rsid w:val="006557FA"/>
    <w:rsid w:val="00660300"/>
    <w:rsid w:val="00660AC0"/>
    <w:rsid w:val="0066596E"/>
    <w:rsid w:val="0067614F"/>
    <w:rsid w:val="006774D4"/>
    <w:rsid w:val="00685293"/>
    <w:rsid w:val="00691AD6"/>
    <w:rsid w:val="006925DF"/>
    <w:rsid w:val="00695EB5"/>
    <w:rsid w:val="00697AF2"/>
    <w:rsid w:val="006A54FD"/>
    <w:rsid w:val="006A69F7"/>
    <w:rsid w:val="006B040D"/>
    <w:rsid w:val="006B1616"/>
    <w:rsid w:val="006B5936"/>
    <w:rsid w:val="006C177F"/>
    <w:rsid w:val="006C3DB1"/>
    <w:rsid w:val="006C3DB6"/>
    <w:rsid w:val="006E5CA7"/>
    <w:rsid w:val="00715158"/>
    <w:rsid w:val="007271DF"/>
    <w:rsid w:val="007432AD"/>
    <w:rsid w:val="00766058"/>
    <w:rsid w:val="00771A14"/>
    <w:rsid w:val="00773086"/>
    <w:rsid w:val="007A4C34"/>
    <w:rsid w:val="007B1D65"/>
    <w:rsid w:val="007C2194"/>
    <w:rsid w:val="007E06C1"/>
    <w:rsid w:val="007E4EA0"/>
    <w:rsid w:val="00823323"/>
    <w:rsid w:val="008478F1"/>
    <w:rsid w:val="00877340"/>
    <w:rsid w:val="00884CC3"/>
    <w:rsid w:val="0089346E"/>
    <w:rsid w:val="00896173"/>
    <w:rsid w:val="008B070B"/>
    <w:rsid w:val="008E13AF"/>
    <w:rsid w:val="008F4301"/>
    <w:rsid w:val="00901A6A"/>
    <w:rsid w:val="00912C1F"/>
    <w:rsid w:val="009356D8"/>
    <w:rsid w:val="00936C64"/>
    <w:rsid w:val="00937B43"/>
    <w:rsid w:val="0094129D"/>
    <w:rsid w:val="00943160"/>
    <w:rsid w:val="00976641"/>
    <w:rsid w:val="00997BCE"/>
    <w:rsid w:val="00997F55"/>
    <w:rsid w:val="009B25D2"/>
    <w:rsid w:val="009B34E1"/>
    <w:rsid w:val="009B4E07"/>
    <w:rsid w:val="009C341C"/>
    <w:rsid w:val="009D4395"/>
    <w:rsid w:val="009E2DC2"/>
    <w:rsid w:val="009F3A66"/>
    <w:rsid w:val="00A15782"/>
    <w:rsid w:val="00A22CF1"/>
    <w:rsid w:val="00A25BD5"/>
    <w:rsid w:val="00A63B60"/>
    <w:rsid w:val="00A66719"/>
    <w:rsid w:val="00A77F54"/>
    <w:rsid w:val="00AA5943"/>
    <w:rsid w:val="00AB18A4"/>
    <w:rsid w:val="00AC5D13"/>
    <w:rsid w:val="00AE26D3"/>
    <w:rsid w:val="00AE47F5"/>
    <w:rsid w:val="00AF0822"/>
    <w:rsid w:val="00B00A5C"/>
    <w:rsid w:val="00B11CB1"/>
    <w:rsid w:val="00B17990"/>
    <w:rsid w:val="00B25A1F"/>
    <w:rsid w:val="00B31612"/>
    <w:rsid w:val="00B469DD"/>
    <w:rsid w:val="00B46B00"/>
    <w:rsid w:val="00B52108"/>
    <w:rsid w:val="00B63881"/>
    <w:rsid w:val="00B909B5"/>
    <w:rsid w:val="00BA39F4"/>
    <w:rsid w:val="00BA52C3"/>
    <w:rsid w:val="00BB0276"/>
    <w:rsid w:val="00BB3157"/>
    <w:rsid w:val="00BB35AD"/>
    <w:rsid w:val="00BB4E12"/>
    <w:rsid w:val="00BC363C"/>
    <w:rsid w:val="00BC6ED2"/>
    <w:rsid w:val="00BE1786"/>
    <w:rsid w:val="00BF4CEF"/>
    <w:rsid w:val="00BF5630"/>
    <w:rsid w:val="00C016AA"/>
    <w:rsid w:val="00C05F88"/>
    <w:rsid w:val="00C076E3"/>
    <w:rsid w:val="00C26A03"/>
    <w:rsid w:val="00C2701B"/>
    <w:rsid w:val="00C45E3A"/>
    <w:rsid w:val="00C51EA9"/>
    <w:rsid w:val="00C60680"/>
    <w:rsid w:val="00C62C67"/>
    <w:rsid w:val="00C82905"/>
    <w:rsid w:val="00C8671F"/>
    <w:rsid w:val="00CB2325"/>
    <w:rsid w:val="00CC1112"/>
    <w:rsid w:val="00CD36AA"/>
    <w:rsid w:val="00CD5973"/>
    <w:rsid w:val="00CD5D0A"/>
    <w:rsid w:val="00CF7659"/>
    <w:rsid w:val="00CF797E"/>
    <w:rsid w:val="00CF7E44"/>
    <w:rsid w:val="00D07954"/>
    <w:rsid w:val="00D40D2C"/>
    <w:rsid w:val="00D572B1"/>
    <w:rsid w:val="00D572C9"/>
    <w:rsid w:val="00D6046C"/>
    <w:rsid w:val="00D65A97"/>
    <w:rsid w:val="00D74502"/>
    <w:rsid w:val="00D81113"/>
    <w:rsid w:val="00D92003"/>
    <w:rsid w:val="00DA3A22"/>
    <w:rsid w:val="00DB57D4"/>
    <w:rsid w:val="00DB6953"/>
    <w:rsid w:val="00DC3ED6"/>
    <w:rsid w:val="00DD3588"/>
    <w:rsid w:val="00DD5BB5"/>
    <w:rsid w:val="00DD69FD"/>
    <w:rsid w:val="00DD70E3"/>
    <w:rsid w:val="00DE45C4"/>
    <w:rsid w:val="00DF5DD0"/>
    <w:rsid w:val="00E11E01"/>
    <w:rsid w:val="00E13C8D"/>
    <w:rsid w:val="00E150F2"/>
    <w:rsid w:val="00E22D1A"/>
    <w:rsid w:val="00E430A3"/>
    <w:rsid w:val="00E44492"/>
    <w:rsid w:val="00E46017"/>
    <w:rsid w:val="00E63B4B"/>
    <w:rsid w:val="00E65A61"/>
    <w:rsid w:val="00E804F7"/>
    <w:rsid w:val="00EA3F6B"/>
    <w:rsid w:val="00EA4F56"/>
    <w:rsid w:val="00EA7153"/>
    <w:rsid w:val="00EC706F"/>
    <w:rsid w:val="00EC7F90"/>
    <w:rsid w:val="00ED057A"/>
    <w:rsid w:val="00ED5741"/>
    <w:rsid w:val="00EE1482"/>
    <w:rsid w:val="00EE3A14"/>
    <w:rsid w:val="00EF3243"/>
    <w:rsid w:val="00EF3DB0"/>
    <w:rsid w:val="00F13A53"/>
    <w:rsid w:val="00F14BA6"/>
    <w:rsid w:val="00F172F0"/>
    <w:rsid w:val="00F22DCE"/>
    <w:rsid w:val="00F22DED"/>
    <w:rsid w:val="00F24BDA"/>
    <w:rsid w:val="00F259AE"/>
    <w:rsid w:val="00F305D5"/>
    <w:rsid w:val="00F35F0D"/>
    <w:rsid w:val="00F43E89"/>
    <w:rsid w:val="00F45833"/>
    <w:rsid w:val="00F6792F"/>
    <w:rsid w:val="00F72CB2"/>
    <w:rsid w:val="00F871C3"/>
    <w:rsid w:val="00FA5B38"/>
    <w:rsid w:val="00FD3764"/>
    <w:rsid w:val="00FD6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63CDA"/>
  <w14:defaultImageDpi w14:val="330"/>
  <w15:chartTrackingRefBased/>
  <w15:docId w15:val="{69E55C75-DDF5-4964-9D65-0344CECEF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387B7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CF7659"/>
    <w:pPr>
      <w:keepNext/>
      <w:pageBreakBefore/>
      <w:widowControl w:val="0"/>
      <w:spacing w:after="200"/>
      <w:ind w:left="709" w:firstLine="0"/>
      <w:jc w:val="left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CF7659"/>
    <w:pPr>
      <w:keepNext/>
      <w:keepLines/>
      <w:spacing w:before="300" w:after="200"/>
      <w:ind w:left="709" w:firstLine="0"/>
      <w:jc w:val="left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CF7659"/>
    <w:pPr>
      <w:keepNext/>
      <w:keepLines/>
      <w:spacing w:before="300" w:after="200"/>
      <w:ind w:left="709" w:firstLine="0"/>
      <w:jc w:val="left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6B593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6B593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B593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B5936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B5936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B5936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CF7659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basedOn w:val="a2"/>
    <w:link w:val="2"/>
    <w:uiPriority w:val="9"/>
    <w:rsid w:val="00CF7659"/>
    <w:rPr>
      <w:rFonts w:ascii="Times New Roman" w:eastAsiaTheme="majorEastAsia" w:hAnsi="Times New Roman" w:cstheme="majorBidi"/>
      <w:b/>
      <w:sz w:val="32"/>
      <w:szCs w:val="26"/>
    </w:rPr>
  </w:style>
  <w:style w:type="paragraph" w:customStyle="1" w:styleId="a5">
    <w:name w:val="Подзаголовок (правильный)"/>
    <w:basedOn w:val="a1"/>
    <w:next w:val="a1"/>
    <w:qFormat/>
    <w:rsid w:val="008478F1"/>
    <w:pPr>
      <w:keepNext/>
      <w:keepLines/>
      <w:spacing w:before="300" w:after="200"/>
      <w:ind w:left="709" w:firstLine="0"/>
      <w:jc w:val="left"/>
    </w:pPr>
    <w:rPr>
      <w:b/>
      <w:lang w:val="en-US"/>
    </w:rPr>
  </w:style>
  <w:style w:type="paragraph" w:customStyle="1" w:styleId="a6">
    <w:name w:val="Таблица (надпись)"/>
    <w:basedOn w:val="a1"/>
    <w:link w:val="a7"/>
    <w:qFormat/>
    <w:rsid w:val="008B070B"/>
    <w:pPr>
      <w:keepNext/>
      <w:widowControl w:val="0"/>
      <w:spacing w:before="340" w:line="240" w:lineRule="auto"/>
      <w:ind w:firstLine="0"/>
      <w:jc w:val="left"/>
    </w:pPr>
    <w:rPr>
      <w:i/>
      <w:sz w:val="24"/>
    </w:rPr>
  </w:style>
  <w:style w:type="paragraph" w:customStyle="1" w:styleId="a8">
    <w:name w:val="Таблица (содержание)"/>
    <w:basedOn w:val="a6"/>
    <w:link w:val="a9"/>
    <w:qFormat/>
    <w:rsid w:val="00C62C67"/>
    <w:pPr>
      <w:keepNext w:val="0"/>
      <w:spacing w:before="0"/>
    </w:pPr>
    <w:rPr>
      <w:i w:val="0"/>
    </w:rPr>
  </w:style>
  <w:style w:type="character" w:customStyle="1" w:styleId="a7">
    <w:name w:val="Таблица (надпись) Знак"/>
    <w:basedOn w:val="a2"/>
    <w:link w:val="a6"/>
    <w:rsid w:val="008B070B"/>
    <w:rPr>
      <w:rFonts w:ascii="Times New Roman" w:hAnsi="Times New Roman"/>
      <w:i/>
      <w:sz w:val="24"/>
    </w:rPr>
  </w:style>
  <w:style w:type="paragraph" w:customStyle="1" w:styleId="aa">
    <w:name w:val="Подпись к иллюстрациям"/>
    <w:basedOn w:val="a1"/>
    <w:next w:val="a1"/>
    <w:link w:val="ab"/>
    <w:qFormat/>
    <w:rsid w:val="00034C61"/>
    <w:pPr>
      <w:spacing w:after="340" w:line="240" w:lineRule="auto"/>
      <w:ind w:firstLine="0"/>
      <w:jc w:val="center"/>
    </w:pPr>
    <w:rPr>
      <w:b/>
      <w:sz w:val="24"/>
    </w:rPr>
  </w:style>
  <w:style w:type="character" w:customStyle="1" w:styleId="a9">
    <w:name w:val="Таблица (содержание) Знак"/>
    <w:basedOn w:val="a7"/>
    <w:link w:val="a8"/>
    <w:rsid w:val="00C62C67"/>
    <w:rPr>
      <w:rFonts w:ascii="Times New Roman" w:hAnsi="Times New Roman"/>
      <w:i w:val="0"/>
      <w:sz w:val="24"/>
    </w:rPr>
  </w:style>
  <w:style w:type="paragraph" w:customStyle="1" w:styleId="ac">
    <w:name w:val="Листинг (надпись)"/>
    <w:basedOn w:val="a1"/>
    <w:link w:val="ad"/>
    <w:qFormat/>
    <w:rsid w:val="008B070B"/>
    <w:pPr>
      <w:keepNext/>
      <w:widowControl w:val="0"/>
      <w:spacing w:before="340" w:line="240" w:lineRule="auto"/>
      <w:ind w:firstLine="0"/>
      <w:jc w:val="left"/>
    </w:pPr>
    <w:rPr>
      <w:i/>
      <w:sz w:val="24"/>
    </w:rPr>
  </w:style>
  <w:style w:type="character" w:customStyle="1" w:styleId="ab">
    <w:name w:val="Подпись к иллюстрациям Знак"/>
    <w:basedOn w:val="a2"/>
    <w:link w:val="aa"/>
    <w:rsid w:val="00034C61"/>
    <w:rPr>
      <w:rFonts w:ascii="Times New Roman" w:hAnsi="Times New Roman"/>
      <w:b/>
      <w:sz w:val="24"/>
    </w:rPr>
  </w:style>
  <w:style w:type="paragraph" w:customStyle="1" w:styleId="ae">
    <w:name w:val="Листинг (содержание)"/>
    <w:basedOn w:val="ac"/>
    <w:link w:val="af"/>
    <w:qFormat/>
    <w:rsid w:val="00A63B60"/>
    <w:pPr>
      <w:spacing w:before="0"/>
    </w:pPr>
    <w:rPr>
      <w:rFonts w:ascii="Courier New" w:hAnsi="Courier New"/>
      <w:i w:val="0"/>
      <w:sz w:val="20"/>
    </w:rPr>
  </w:style>
  <w:style w:type="character" w:customStyle="1" w:styleId="ad">
    <w:name w:val="Листинг (надпись) Знак"/>
    <w:basedOn w:val="a2"/>
    <w:link w:val="ac"/>
    <w:rsid w:val="008B070B"/>
    <w:rPr>
      <w:rFonts w:ascii="Times New Roman" w:hAnsi="Times New Roman"/>
      <w:i/>
      <w:sz w:val="24"/>
    </w:rPr>
  </w:style>
  <w:style w:type="table" w:styleId="af0">
    <w:name w:val="Table Grid"/>
    <w:basedOn w:val="a3"/>
    <w:uiPriority w:val="39"/>
    <w:rsid w:val="004F5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">
    <w:name w:val="Листинг (содержание) Знак"/>
    <w:basedOn w:val="ad"/>
    <w:link w:val="ae"/>
    <w:rsid w:val="00A63B60"/>
    <w:rPr>
      <w:rFonts w:ascii="Courier New" w:hAnsi="Courier New"/>
      <w:i w:val="0"/>
      <w:sz w:val="20"/>
    </w:rPr>
  </w:style>
  <w:style w:type="paragraph" w:customStyle="1" w:styleId="af1">
    <w:name w:val="Обычный (Рисунки Титульник Номер страницы)"/>
    <w:basedOn w:val="a1"/>
    <w:next w:val="aa"/>
    <w:link w:val="af2"/>
    <w:qFormat/>
    <w:rsid w:val="007271DF"/>
    <w:pPr>
      <w:ind w:firstLine="0"/>
      <w:jc w:val="center"/>
    </w:pPr>
  </w:style>
  <w:style w:type="character" w:customStyle="1" w:styleId="af2">
    <w:name w:val="Обычный (Рисунки Титульник Номер страницы) Знак"/>
    <w:basedOn w:val="a2"/>
    <w:link w:val="af1"/>
    <w:rsid w:val="007271DF"/>
    <w:rPr>
      <w:rFonts w:ascii="Times New Roman" w:hAnsi="Times New Roman"/>
      <w:sz w:val="28"/>
    </w:rPr>
  </w:style>
  <w:style w:type="paragraph" w:styleId="af3">
    <w:name w:val="header"/>
    <w:basedOn w:val="a1"/>
    <w:link w:val="af4"/>
    <w:uiPriority w:val="99"/>
    <w:unhideWhenUsed/>
    <w:rsid w:val="00ED057A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2"/>
    <w:link w:val="af3"/>
    <w:uiPriority w:val="99"/>
    <w:rsid w:val="00ED057A"/>
    <w:rPr>
      <w:rFonts w:ascii="Times New Roman" w:hAnsi="Times New Roman"/>
      <w:sz w:val="28"/>
    </w:rPr>
  </w:style>
  <w:style w:type="paragraph" w:styleId="af5">
    <w:name w:val="footer"/>
    <w:basedOn w:val="a1"/>
    <w:link w:val="af6"/>
    <w:uiPriority w:val="99"/>
    <w:unhideWhenUsed/>
    <w:rsid w:val="00ED057A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Нижний колонтитул Знак"/>
    <w:basedOn w:val="a2"/>
    <w:link w:val="af5"/>
    <w:uiPriority w:val="99"/>
    <w:rsid w:val="00ED057A"/>
    <w:rPr>
      <w:rFonts w:ascii="Times New Roman" w:hAnsi="Times New Roman"/>
      <w:sz w:val="28"/>
    </w:rPr>
  </w:style>
  <w:style w:type="character" w:styleId="af7">
    <w:name w:val="Placeholder Text"/>
    <w:basedOn w:val="a2"/>
    <w:uiPriority w:val="99"/>
    <w:semiHidden/>
    <w:rsid w:val="00DB57D4"/>
    <w:rPr>
      <w:color w:val="808080"/>
    </w:rPr>
  </w:style>
  <w:style w:type="character" w:customStyle="1" w:styleId="30">
    <w:name w:val="Заголовок 3 Знак"/>
    <w:basedOn w:val="a2"/>
    <w:link w:val="3"/>
    <w:uiPriority w:val="9"/>
    <w:rsid w:val="00CF7659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50">
    <w:name w:val="Заголовок 5 Знак"/>
    <w:basedOn w:val="a2"/>
    <w:link w:val="5"/>
    <w:uiPriority w:val="9"/>
    <w:semiHidden/>
    <w:rsid w:val="006B5936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11">
    <w:name w:val="toc 1"/>
    <w:basedOn w:val="a1"/>
    <w:next w:val="a1"/>
    <w:autoRedefine/>
    <w:uiPriority w:val="39"/>
    <w:unhideWhenUsed/>
    <w:rsid w:val="006B5936"/>
    <w:pPr>
      <w:ind w:firstLine="0"/>
      <w:jc w:val="left"/>
    </w:pPr>
  </w:style>
  <w:style w:type="character" w:customStyle="1" w:styleId="40">
    <w:name w:val="Заголовок 4 Знак"/>
    <w:basedOn w:val="a2"/>
    <w:link w:val="4"/>
    <w:uiPriority w:val="9"/>
    <w:semiHidden/>
    <w:rsid w:val="006B5936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60">
    <w:name w:val="Заголовок 6 Знак"/>
    <w:basedOn w:val="a2"/>
    <w:link w:val="6"/>
    <w:uiPriority w:val="9"/>
    <w:semiHidden/>
    <w:rsid w:val="006B5936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2"/>
    <w:link w:val="7"/>
    <w:uiPriority w:val="9"/>
    <w:semiHidden/>
    <w:rsid w:val="006B5936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2"/>
    <w:link w:val="8"/>
    <w:uiPriority w:val="9"/>
    <w:semiHidden/>
    <w:rsid w:val="006B593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6B593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8">
    <w:name w:val="Hyperlink"/>
    <w:basedOn w:val="a2"/>
    <w:uiPriority w:val="99"/>
    <w:unhideWhenUsed/>
    <w:rsid w:val="006B5936"/>
    <w:rPr>
      <w:color w:val="0563C1" w:themeColor="hyperlink"/>
      <w:u w:val="single"/>
    </w:rPr>
  </w:style>
  <w:style w:type="paragraph" w:styleId="21">
    <w:name w:val="toc 2"/>
    <w:basedOn w:val="a1"/>
    <w:next w:val="a1"/>
    <w:autoRedefine/>
    <w:uiPriority w:val="39"/>
    <w:unhideWhenUsed/>
    <w:rsid w:val="006B5936"/>
    <w:pPr>
      <w:ind w:firstLine="0"/>
      <w:jc w:val="left"/>
    </w:pPr>
  </w:style>
  <w:style w:type="paragraph" w:styleId="31">
    <w:name w:val="toc 3"/>
    <w:basedOn w:val="a1"/>
    <w:next w:val="a1"/>
    <w:autoRedefine/>
    <w:uiPriority w:val="39"/>
    <w:unhideWhenUsed/>
    <w:rsid w:val="006B5936"/>
    <w:pPr>
      <w:ind w:firstLine="0"/>
      <w:jc w:val="left"/>
    </w:pPr>
  </w:style>
  <w:style w:type="paragraph" w:customStyle="1" w:styleId="12">
    <w:name w:val="Заголовок 1 (Оглавление)"/>
    <w:basedOn w:val="a1"/>
    <w:next w:val="a1"/>
    <w:link w:val="13"/>
    <w:qFormat/>
    <w:rsid w:val="006B5936"/>
    <w:pPr>
      <w:keepNext/>
      <w:pageBreakBefore/>
      <w:widowControl w:val="0"/>
      <w:spacing w:after="200"/>
      <w:ind w:firstLine="0"/>
      <w:jc w:val="center"/>
    </w:pPr>
    <w:rPr>
      <w:rFonts w:eastAsiaTheme="majorEastAsia" w:cstheme="majorBidi"/>
      <w:b/>
      <w:caps/>
      <w:sz w:val="36"/>
      <w:szCs w:val="32"/>
    </w:rPr>
  </w:style>
  <w:style w:type="paragraph" w:styleId="a0">
    <w:name w:val="List Paragraph"/>
    <w:basedOn w:val="a1"/>
    <w:link w:val="af9"/>
    <w:uiPriority w:val="34"/>
    <w:qFormat/>
    <w:rsid w:val="00D92003"/>
    <w:pPr>
      <w:numPr>
        <w:numId w:val="1"/>
      </w:numPr>
      <w:tabs>
        <w:tab w:val="clear" w:pos="1560"/>
        <w:tab w:val="num" w:pos="1276"/>
      </w:tabs>
      <w:ind w:left="0"/>
    </w:pPr>
  </w:style>
  <w:style w:type="character" w:customStyle="1" w:styleId="13">
    <w:name w:val="Заголовок 1 (Оглавление) Знак"/>
    <w:basedOn w:val="10"/>
    <w:link w:val="12"/>
    <w:rsid w:val="006B5936"/>
    <w:rPr>
      <w:rFonts w:ascii="Times New Roman" w:eastAsiaTheme="majorEastAsia" w:hAnsi="Times New Roman" w:cstheme="majorBidi"/>
      <w:b/>
      <w:caps/>
      <w:sz w:val="36"/>
      <w:szCs w:val="32"/>
    </w:rPr>
  </w:style>
  <w:style w:type="paragraph" w:customStyle="1" w:styleId="a">
    <w:name w:val="Абзац списка (нумерованный)"/>
    <w:basedOn w:val="a1"/>
    <w:link w:val="afa"/>
    <w:qFormat/>
    <w:rsid w:val="00E11E01"/>
    <w:pPr>
      <w:numPr>
        <w:numId w:val="4"/>
      </w:numPr>
    </w:pPr>
  </w:style>
  <w:style w:type="character" w:customStyle="1" w:styleId="afa">
    <w:name w:val="Абзац списка (нумерованный) Знак"/>
    <w:basedOn w:val="a2"/>
    <w:link w:val="a"/>
    <w:rsid w:val="00E11E01"/>
    <w:rPr>
      <w:rFonts w:ascii="Times New Roman" w:hAnsi="Times New Roman"/>
      <w:sz w:val="28"/>
    </w:rPr>
  </w:style>
  <w:style w:type="paragraph" w:customStyle="1" w:styleId="afb">
    <w:name w:val="Заголовок (Список литературы)"/>
    <w:basedOn w:val="a1"/>
    <w:link w:val="afc"/>
    <w:qFormat/>
    <w:rsid w:val="00BA39F4"/>
    <w:pPr>
      <w:keepNext/>
      <w:spacing w:before="120" w:after="120"/>
      <w:ind w:left="709" w:firstLine="0"/>
      <w:jc w:val="center"/>
    </w:pPr>
    <w:rPr>
      <w:caps/>
    </w:rPr>
  </w:style>
  <w:style w:type="character" w:customStyle="1" w:styleId="afc">
    <w:name w:val="Заголовок (Список литературы) Знак"/>
    <w:basedOn w:val="a2"/>
    <w:link w:val="afb"/>
    <w:rsid w:val="00BA39F4"/>
    <w:rPr>
      <w:rFonts w:ascii="Times New Roman" w:hAnsi="Times New Roman"/>
      <w:caps/>
      <w:sz w:val="28"/>
    </w:rPr>
  </w:style>
  <w:style w:type="character" w:styleId="afd">
    <w:name w:val="Unresolved Mention"/>
    <w:basedOn w:val="a2"/>
    <w:uiPriority w:val="99"/>
    <w:semiHidden/>
    <w:unhideWhenUsed/>
    <w:rsid w:val="00901A6A"/>
    <w:rPr>
      <w:color w:val="605E5C"/>
      <w:shd w:val="clear" w:color="auto" w:fill="E1DFDD"/>
    </w:rPr>
  </w:style>
  <w:style w:type="paragraph" w:styleId="afe">
    <w:name w:val="Title"/>
    <w:basedOn w:val="a1"/>
    <w:next w:val="a1"/>
    <w:link w:val="aff"/>
    <w:uiPriority w:val="10"/>
    <w:qFormat/>
    <w:rsid w:val="00416392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">
    <w:name w:val="Заголовок Знак"/>
    <w:basedOn w:val="a2"/>
    <w:link w:val="afe"/>
    <w:uiPriority w:val="10"/>
    <w:rsid w:val="004163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9">
    <w:name w:val="Абзац списка Знак"/>
    <w:basedOn w:val="a2"/>
    <w:link w:val="a0"/>
    <w:uiPriority w:val="34"/>
    <w:locked/>
    <w:rsid w:val="00130E83"/>
    <w:rPr>
      <w:rFonts w:ascii="Times New Roman" w:hAnsi="Times New Roman"/>
      <w:sz w:val="28"/>
    </w:rPr>
  </w:style>
  <w:style w:type="character" w:customStyle="1" w:styleId="aff0">
    <w:name w:val="Основной Знак"/>
    <w:basedOn w:val="a2"/>
    <w:link w:val="aff1"/>
    <w:locked/>
    <w:rsid w:val="00130E83"/>
    <w:rPr>
      <w:rFonts w:asciiTheme="majorBidi" w:eastAsia="Arial" w:hAnsiTheme="majorBidi" w:cs="Arial"/>
      <w:sz w:val="28"/>
      <w:lang w:eastAsia="ru-RU"/>
      <w14:ligatures w14:val="standardContextual"/>
    </w:rPr>
  </w:style>
  <w:style w:type="paragraph" w:customStyle="1" w:styleId="aff1">
    <w:name w:val="Основной"/>
    <w:basedOn w:val="a1"/>
    <w:link w:val="aff0"/>
    <w:qFormat/>
    <w:rsid w:val="00130E83"/>
    <w:rPr>
      <w:rFonts w:asciiTheme="majorBidi" w:eastAsia="Arial" w:hAnsiTheme="majorBidi" w:cs="Arial"/>
      <w:lang w:eastAsia="ru-RU"/>
      <w14:ligatures w14:val="standardContextual"/>
    </w:rPr>
  </w:style>
  <w:style w:type="paragraph" w:customStyle="1" w:styleId="aff2">
    <w:name w:val="Рисунок"/>
    <w:basedOn w:val="a1"/>
    <w:qFormat/>
    <w:rsid w:val="00364DCE"/>
    <w:pPr>
      <w:keepNext/>
      <w:ind w:firstLine="0"/>
      <w:jc w:val="center"/>
    </w:pPr>
    <w:rPr>
      <w:rFonts w:eastAsiaTheme="minorEastAsia"/>
      <w:noProof/>
      <w:kern w:val="2"/>
      <w:lang w:eastAsia="zh-CN"/>
      <w14:ligatures w14:val="standardContextual"/>
    </w:rPr>
  </w:style>
  <w:style w:type="paragraph" w:customStyle="1" w:styleId="aff3">
    <w:name w:val="Подпись_Рис"/>
    <w:basedOn w:val="a1"/>
    <w:qFormat/>
    <w:rsid w:val="00364DCE"/>
    <w:pPr>
      <w:spacing w:after="120" w:line="240" w:lineRule="auto"/>
      <w:ind w:firstLine="0"/>
      <w:jc w:val="center"/>
    </w:pPr>
    <w:rPr>
      <w:b/>
      <w:sz w:val="24"/>
    </w:rPr>
  </w:style>
  <w:style w:type="paragraph" w:styleId="aff4">
    <w:name w:val="caption"/>
    <w:basedOn w:val="aff3"/>
    <w:next w:val="a1"/>
    <w:uiPriority w:val="35"/>
    <w:semiHidden/>
    <w:unhideWhenUsed/>
    <w:qFormat/>
    <w:rsid w:val="00364D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01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0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1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8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1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39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4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4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5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9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9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86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8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postgresql.org/docs/current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5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\Documents\&#1053;&#1072;&#1089;&#1090;&#1088;&#1072;&#1080;&#1074;&#1072;&#1077;&#1084;&#1099;&#1077;%20&#1096;&#1072;&#1073;&#1083;&#1086;&#1085;&#1099;%20Office\&#1064;&#1072;&#1073;&#1083;&#1086;&#1085;%20&#1076;&#1083;&#1103;%20&#1087;&#1088;&#1072;&#1082;&#1090;&#1080;&#1082;%20&#1080;%20&#1082;&#1091;&#1088;&#1089;&#1086;&#1074;&#1099;&#1093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8E6D7C-33C4-45B1-9FB6-E171BD9A1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для практик и курсовых.dotm</Template>
  <TotalTime>5625</TotalTime>
  <Pages>38</Pages>
  <Words>4533</Words>
  <Characters>34594</Characters>
  <Application>Microsoft Office Word</Application>
  <DocSecurity>0</DocSecurity>
  <Lines>1081</Lines>
  <Paragraphs>738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Беликов</dc:creator>
  <cp:keywords/>
  <dc:description/>
  <cp:lastModifiedBy>Михаил Беликов</cp:lastModifiedBy>
  <cp:revision>93</cp:revision>
  <dcterms:created xsi:type="dcterms:W3CDTF">2025-02-22T06:47:00Z</dcterms:created>
  <dcterms:modified xsi:type="dcterms:W3CDTF">2025-04-10T08:56:00Z</dcterms:modified>
</cp:coreProperties>
</file>